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36"/>
        <w:tblW w:w="1134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44"/>
        <w:gridCol w:w="776"/>
        <w:gridCol w:w="7020"/>
      </w:tblGrid>
      <w:tr w:rsidR="007D407F" w:rsidRPr="00441DE4" w14:paraId="2D1CE0A9" w14:textId="77777777" w:rsidTr="007D407F">
        <w:trPr>
          <w:trHeight w:val="4410"/>
        </w:trPr>
        <w:tc>
          <w:tcPr>
            <w:tcW w:w="3544" w:type="dxa"/>
            <w:vAlign w:val="bottom"/>
          </w:tcPr>
          <w:p w14:paraId="176B7568" w14:textId="77777777" w:rsidR="007D407F" w:rsidRPr="008F2702" w:rsidRDefault="007D407F" w:rsidP="007D407F">
            <w:pPr>
              <w:tabs>
                <w:tab w:val="left" w:pos="990"/>
              </w:tabs>
              <w:jc w:val="center"/>
            </w:pPr>
            <w:r w:rsidRPr="008F2702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66C45E7A" wp14:editId="0CBB9AD3">
                      <wp:extent cx="2122805" cy="2122805"/>
                      <wp:effectExtent l="19050" t="19050" r="29845" b="29845"/>
                      <wp:docPr id="2" name="Ovale 2" title="Portrait professionnel d’un hom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0BF2B8" w14:textId="77777777" w:rsidR="007D407F" w:rsidRPr="00F17D8E" w:rsidRDefault="007D407F" w:rsidP="007D407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6C45E7A" id="Ovale 2" o:spid="_x0000_s1026" alt="Titre : Portrait professionnel d’un homme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" strokecolor="#94b6d2 [3204]" strokeweight="5pt">
                      <v:fill r:id="rId10" o:title="" recolor="t" rotate="t" type="frame"/>
                      <v:stroke joinstyle="miter"/>
                      <v:textbox>
                        <w:txbxContent>
                          <w:p w14:paraId="5A0BF2B8" w14:textId="77777777" w:rsidR="007D407F" w:rsidRPr="00F17D8E" w:rsidRDefault="007D407F" w:rsidP="007D407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76" w:type="dxa"/>
          </w:tcPr>
          <w:p w14:paraId="1083D43A" w14:textId="77777777" w:rsidR="007D407F" w:rsidRPr="008F2702" w:rsidRDefault="007D407F" w:rsidP="007D407F">
            <w:pPr>
              <w:tabs>
                <w:tab w:val="left" w:pos="990"/>
              </w:tabs>
            </w:pPr>
          </w:p>
        </w:tc>
        <w:tc>
          <w:tcPr>
            <w:tcW w:w="7020" w:type="dxa"/>
            <w:vAlign w:val="bottom"/>
          </w:tcPr>
          <w:p w14:paraId="2C716673" w14:textId="13EC3062" w:rsidR="007D407F" w:rsidRDefault="007D407F" w:rsidP="007D407F">
            <w:pPr>
              <w:pStyle w:val="Titre"/>
              <w:rPr>
                <w:lang w:val="en-US"/>
              </w:rPr>
            </w:pPr>
            <w:r w:rsidRPr="00144B91">
              <w:rPr>
                <w:lang w:val="en-US"/>
              </w:rPr>
              <w:t xml:space="preserve">noubam </w:t>
            </w:r>
            <w:r w:rsidR="00F667A0">
              <w:rPr>
                <w:lang w:val="en-US"/>
              </w:rPr>
              <w:t>njassine</w:t>
            </w:r>
          </w:p>
          <w:p w14:paraId="15741828" w14:textId="77777777" w:rsidR="007D407F" w:rsidRPr="006E174D" w:rsidRDefault="007D407F" w:rsidP="007D407F">
            <w:pPr>
              <w:rPr>
                <w:sz w:val="20"/>
                <w:szCs w:val="20"/>
                <w:lang w:val="en-US"/>
              </w:rPr>
            </w:pPr>
            <w:r w:rsidRPr="006E174D">
              <w:rPr>
                <w:sz w:val="20"/>
                <w:szCs w:val="20"/>
                <w:lang w:val="en-US"/>
              </w:rPr>
              <w:t>Développeur Web Full</w:t>
            </w:r>
            <w:r w:rsidRPr="006E174D">
              <w:rPr>
                <w:sz w:val="20"/>
                <w:szCs w:val="20"/>
                <w:lang w:val="en-US"/>
              </w:rPr>
              <w:noBreakHyphen/>
              <w:t>Stack (Java Spring Boot - Angular - PHP Laravel)</w:t>
            </w:r>
          </w:p>
          <w:p w14:paraId="21CF69DC" w14:textId="77777777" w:rsidR="007D407F" w:rsidRPr="002F5005" w:rsidRDefault="007D407F" w:rsidP="007D407F">
            <w:pPr>
              <w:rPr>
                <w:lang w:val="en-US"/>
              </w:rPr>
            </w:pPr>
          </w:p>
        </w:tc>
      </w:tr>
      <w:tr w:rsidR="007D407F" w:rsidRPr="008F2702" w14:paraId="3E052760" w14:textId="77777777" w:rsidTr="007D407F">
        <w:tc>
          <w:tcPr>
            <w:tcW w:w="3544" w:type="dxa"/>
          </w:tcPr>
          <w:sdt>
            <w:sdtPr>
              <w:id w:val="-1711873194"/>
              <w:placeholder>
                <w:docPart w:val="33BD7CD17FB1401BA2023B339F1D518C"/>
              </w:placeholder>
              <w:temporary/>
              <w:showingPlcHdr/>
              <w15:appearance w15:val="hidden"/>
            </w:sdtPr>
            <w:sdtContent>
              <w:p w14:paraId="47E36EAA" w14:textId="77777777" w:rsidR="007D407F" w:rsidRPr="008F2702" w:rsidRDefault="007D407F" w:rsidP="007D407F">
                <w:pPr>
                  <w:pStyle w:val="Titre3"/>
                </w:pPr>
                <w:r w:rsidRPr="008F2702">
                  <w:rPr>
                    <w:lang w:bidi="fr-FR"/>
                  </w:rPr>
                  <w:t>Profil</w:t>
                </w:r>
              </w:p>
            </w:sdtContent>
          </w:sdt>
          <w:p w14:paraId="124EF999" w14:textId="44AB0354" w:rsidR="007D407F" w:rsidRPr="009F4571" w:rsidRDefault="007D407F" w:rsidP="009F4571">
            <w:pPr>
              <w:jc w:val="both"/>
              <w:rPr>
                <w:sz w:val="22"/>
              </w:rPr>
            </w:pPr>
            <w:r w:rsidRPr="00B86330">
              <w:rPr>
                <w:sz w:val="20"/>
                <w:szCs w:val="20"/>
              </w:rPr>
              <w:t>Développeur web full</w:t>
            </w:r>
            <w:r w:rsidRPr="00B86330">
              <w:rPr>
                <w:sz w:val="20"/>
                <w:szCs w:val="20"/>
              </w:rPr>
              <w:noBreakHyphen/>
              <w:t>stack spécialisé dans la conception d’applications modernes basées sur des API REST sécurisées. Expérience pratique avec Java Spring Boot pour le back</w:t>
            </w:r>
            <w:r w:rsidRPr="00B86330">
              <w:rPr>
                <w:sz w:val="20"/>
                <w:szCs w:val="20"/>
              </w:rPr>
              <w:noBreakHyphen/>
              <w:t>end et Angular pour la création d’interfaces utilisateurs responsives et dynamiques. Habitué à structurer des projets complets (base de données, authentification JWT, front</w:t>
            </w:r>
            <w:r w:rsidRPr="00B86330">
              <w:rPr>
                <w:sz w:val="20"/>
                <w:szCs w:val="20"/>
              </w:rPr>
              <w:noBreakHyphen/>
              <w:t>end, back</w:t>
            </w:r>
            <w:r w:rsidRPr="00B86330">
              <w:rPr>
                <w:sz w:val="20"/>
                <w:szCs w:val="20"/>
              </w:rPr>
              <w:noBreakHyphen/>
              <w:t>end) et à travailler avec Git et des architectures propres. Actuellement en BTS informatique, avec un fort intérêt pour la qualité du code, la performance et l’apprentissage continu</w:t>
            </w:r>
            <w:r w:rsidRPr="00C01F93">
              <w:rPr>
                <w:sz w:val="22"/>
              </w:rPr>
              <w:t>.</w:t>
            </w:r>
          </w:p>
          <w:sdt>
            <w:sdtPr>
              <w:id w:val="-1954003311"/>
              <w:placeholder>
                <w:docPart w:val="9C4D3A82ED5E4236B48505D1344ED6CE"/>
              </w:placeholder>
              <w:temporary/>
              <w:showingPlcHdr/>
              <w15:appearance w15:val="hidden"/>
            </w:sdtPr>
            <w:sdtContent>
              <w:p w14:paraId="7ACA0B1D" w14:textId="77777777" w:rsidR="007D407F" w:rsidRPr="009F4571" w:rsidRDefault="007D407F" w:rsidP="007D407F">
                <w:pPr>
                  <w:pStyle w:val="Titre3"/>
                  <w:rPr>
                    <w:lang w:val="en-US"/>
                  </w:rPr>
                </w:pPr>
                <w:r w:rsidRPr="009F4571">
                  <w:rPr>
                    <w:lang w:val="en-US" w:bidi="fr-FR"/>
                  </w:rPr>
                  <w:t>Contact</w:t>
                </w:r>
              </w:p>
            </w:sdtContent>
          </w:sdt>
          <w:p w14:paraId="34196201" w14:textId="2C138D32" w:rsidR="007D407F" w:rsidRPr="009F4571" w:rsidRDefault="007D407F" w:rsidP="007D407F">
            <w:pPr>
              <w:rPr>
                <w:lang w:val="en-US"/>
              </w:rPr>
            </w:pPr>
          </w:p>
          <w:p w14:paraId="393E6CE1" w14:textId="0E71348B" w:rsidR="00F60747" w:rsidRPr="009F4571" w:rsidRDefault="00F60747" w:rsidP="007D407F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2898488C" wp14:editId="04054DE0">
                      <wp:extent cx="280035" cy="276871"/>
                      <wp:effectExtent l="0" t="0" r="5715" b="8890"/>
                      <wp:docPr id="21" name="Groupe 21" descr="icô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035" cy="276871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e libre : Forme 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 23" descr="Icô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BCC501" id="Groupe 21" o:spid="_x0000_s1026" alt="icône de gps" style="width:22.05pt;height:21.8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">
                      <v:shape id="Forme libre : Forme 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94b6d2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 23" o:spid="_x0000_s1028" type="#_x0000_t75" alt="Icône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2" o:title="Icône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235973" w:rsidRPr="009F4571">
              <w:rPr>
                <w:lang w:val="en-US"/>
              </w:rPr>
              <w:t>Yaoundé, Cameroun</w:t>
            </w:r>
          </w:p>
          <w:p w14:paraId="383E5B66" w14:textId="77777777" w:rsidR="00F60747" w:rsidRPr="009F4571" w:rsidRDefault="00F60747" w:rsidP="007D407F">
            <w:pPr>
              <w:rPr>
                <w:lang w:val="en-US"/>
              </w:rPr>
            </w:pPr>
          </w:p>
          <w:p w14:paraId="17D58613" w14:textId="4474E2D1" w:rsidR="007D407F" w:rsidRPr="009F4571" w:rsidRDefault="00F60747" w:rsidP="007D407F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6394EAEB" wp14:editId="0A292528">
                      <wp:extent cx="261878" cy="261386"/>
                      <wp:effectExtent l="0" t="0" r="5080" b="5715"/>
                      <wp:docPr id="22" name="Groupe 22" descr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1878" cy="261386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e libre : Forme 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 28" descr="Icône de télé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DE1F2C" id="Groupe 22" o:spid="_x0000_s1026" alt="icône de téléphone" style="width:20.6pt;height:20.6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">
                      <v:shape id="Forme libre : Forme 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dd804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28" o:spid="_x0000_s1028" type="#_x0000_t75" alt="Icône de téléphone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4" o:title="Icône de téléphon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7D407F" w:rsidRPr="009F4571">
              <w:rPr>
                <w:lang w:val="en-US"/>
              </w:rPr>
              <w:t>+237 674 88 26 03</w:t>
            </w:r>
          </w:p>
          <w:p w14:paraId="68E1FEF0" w14:textId="4CE7A5C2" w:rsidR="007D407F" w:rsidRPr="009F4571" w:rsidRDefault="007D407F" w:rsidP="007D407F">
            <w:pPr>
              <w:rPr>
                <w:lang w:val="en-US"/>
              </w:rPr>
            </w:pPr>
          </w:p>
          <w:p w14:paraId="40FE1D3F" w14:textId="6DCEE435" w:rsidR="007D407F" w:rsidRPr="009F4571" w:rsidRDefault="00220DBA" w:rsidP="007D407F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3515B233" wp14:editId="3DC54596">
                      <wp:extent cx="278130" cy="285262"/>
                      <wp:effectExtent l="0" t="0" r="7620" b="635"/>
                      <wp:docPr id="24" name="Groupe 24" descr="icône de courri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130" cy="285262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e libre : Forme 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 32" descr="Icône de courri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A322A3" id="Groupe 24" o:spid="_x0000_s1026" alt="icône de courrier" style="width:21.9pt;height:22.4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d8b25c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 32" o:spid="_x0000_s1028" type="#_x0000_t75" alt="Icône de courrier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6" o:title="Icône de courrier"/>
                      </v:shape>
                      <w10:anchorlock/>
                    </v:group>
                  </w:pict>
                </mc:Fallback>
              </mc:AlternateContent>
            </w:r>
            <w:hyperlink r:id="rId17" w:history="1">
              <w:r w:rsidRPr="009F4571">
                <w:rPr>
                  <w:rStyle w:val="Lienhypertexte"/>
                  <w:lang w:val="en-US"/>
                </w:rPr>
                <w:t>njassineadrien@gmail.com</w:t>
              </w:r>
            </w:hyperlink>
          </w:p>
          <w:p w14:paraId="32D52F41" w14:textId="77777777" w:rsidR="00220DBA" w:rsidRPr="009F4571" w:rsidRDefault="00220DBA" w:rsidP="007D407F">
            <w:pPr>
              <w:rPr>
                <w:lang w:val="en-US"/>
              </w:rPr>
            </w:pPr>
          </w:p>
          <w:p w14:paraId="0B1EAAE4" w14:textId="22931518" w:rsidR="00220DBA" w:rsidRPr="009F4571" w:rsidRDefault="00235973" w:rsidP="00220DBA">
            <w:pPr>
              <w:rPr>
                <w:lang w:val="en-US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7F9D08EA" wp14:editId="4BCDA5CF">
                      <wp:extent cx="262513" cy="268423"/>
                      <wp:effectExtent l="0" t="0" r="4445" b="0"/>
                      <wp:docPr id="23" name="Groupe 23" descr="icône de site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513" cy="268423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e libre : Forme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 36" descr="icône de site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B1EE16" id="Groupe 23" o:spid="_x0000_s1026" alt="icône de site web" style="width:20.65pt;height:21.1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a5ab8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6" o:spid="_x0000_s1028" type="#_x0000_t75" alt="icône de site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icône de site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="00220DBA" w:rsidRPr="009F4571">
              <w:rPr>
                <w:lang w:val="en-US"/>
              </w:rPr>
              <w:t>https://github.com/damso667</w:t>
            </w:r>
          </w:p>
          <w:p w14:paraId="6FB4CE7A" w14:textId="77777777" w:rsidR="007D407F" w:rsidRPr="009F4571" w:rsidRDefault="007D407F" w:rsidP="007D407F">
            <w:pPr>
              <w:rPr>
                <w:lang w:val="en-US"/>
              </w:rPr>
            </w:pPr>
          </w:p>
          <w:sdt>
            <w:sdtPr>
              <w:id w:val="-1444214663"/>
              <w:placeholder>
                <w:docPart w:val="FC6352DF2217462FB1F76A902A79C64D"/>
              </w:placeholder>
              <w:temporary/>
              <w:showingPlcHdr/>
              <w15:appearance w15:val="hidden"/>
            </w:sdtPr>
            <w:sdtContent>
              <w:p w14:paraId="0662214C" w14:textId="77777777" w:rsidR="007D407F" w:rsidRPr="00A15BA4" w:rsidRDefault="007D407F" w:rsidP="007D407F">
                <w:pPr>
                  <w:pStyle w:val="Titre3"/>
                  <w:rPr>
                    <w:lang w:val="en-US"/>
                  </w:rPr>
                </w:pPr>
                <w:r w:rsidRPr="00A15BA4">
                  <w:rPr>
                    <w:lang w:val="en-US" w:bidi="fr-FR"/>
                  </w:rPr>
                  <w:t>Loisirs</w:t>
                </w:r>
              </w:p>
            </w:sdtContent>
          </w:sdt>
          <w:p w14:paraId="7DA42790" w14:textId="77777777" w:rsidR="007D407F" w:rsidRPr="00F11F22" w:rsidRDefault="007D407F" w:rsidP="007D407F">
            <w:pPr>
              <w:pStyle w:val="Paragraphedeliste"/>
              <w:numPr>
                <w:ilvl w:val="0"/>
                <w:numId w:val="14"/>
              </w:numPr>
            </w:pPr>
            <w:r w:rsidRPr="00F11F22">
              <w:t>Veille technologique</w:t>
            </w:r>
          </w:p>
          <w:p w14:paraId="1D8EC00B" w14:textId="77777777" w:rsidR="007D407F" w:rsidRPr="00F11F22" w:rsidRDefault="007D407F" w:rsidP="007D407F">
            <w:pPr>
              <w:pStyle w:val="Paragraphedeliste"/>
              <w:numPr>
                <w:ilvl w:val="0"/>
                <w:numId w:val="14"/>
              </w:numPr>
            </w:pPr>
            <w:r w:rsidRPr="00F11F22">
              <w:t>Développement de projets personnels</w:t>
            </w:r>
          </w:p>
          <w:p w14:paraId="086A1BE0" w14:textId="77777777" w:rsidR="007D407F" w:rsidRPr="00F11F22" w:rsidRDefault="007D407F" w:rsidP="007D407F">
            <w:pPr>
              <w:pStyle w:val="Paragraphedeliste"/>
              <w:numPr>
                <w:ilvl w:val="0"/>
                <w:numId w:val="14"/>
              </w:numPr>
            </w:pPr>
            <w:r w:rsidRPr="00F11F22">
              <w:t>Open source</w:t>
            </w:r>
          </w:p>
          <w:p w14:paraId="69BC047D" w14:textId="27F962E8" w:rsidR="007D407F" w:rsidRPr="008F2702" w:rsidRDefault="007D407F" w:rsidP="009F4571">
            <w:pPr>
              <w:pStyle w:val="Paragraphedeliste"/>
            </w:pPr>
          </w:p>
        </w:tc>
        <w:tc>
          <w:tcPr>
            <w:tcW w:w="776" w:type="dxa"/>
          </w:tcPr>
          <w:p w14:paraId="6D051E60" w14:textId="35D1234B" w:rsidR="007D407F" w:rsidRPr="008F2702" w:rsidRDefault="007D407F" w:rsidP="007D407F">
            <w:pPr>
              <w:tabs>
                <w:tab w:val="left" w:pos="990"/>
              </w:tabs>
            </w:pPr>
          </w:p>
        </w:tc>
        <w:tc>
          <w:tcPr>
            <w:tcW w:w="7020" w:type="dxa"/>
          </w:tcPr>
          <w:sdt>
            <w:sdtPr>
              <w:id w:val="1049110328"/>
              <w:placeholder>
                <w:docPart w:val="9D8E9991A3D44FE6913267BD0245233E"/>
              </w:placeholder>
              <w:temporary/>
              <w:showingPlcHdr/>
              <w15:appearance w15:val="hidden"/>
            </w:sdtPr>
            <w:sdtContent>
              <w:p w14:paraId="786B4973" w14:textId="77777777" w:rsidR="007D407F" w:rsidRPr="008F2702" w:rsidRDefault="007D407F" w:rsidP="007D407F">
                <w:pPr>
                  <w:pStyle w:val="Titre2"/>
                </w:pPr>
                <w:r w:rsidRPr="008F2702">
                  <w:rPr>
                    <w:lang w:bidi="fr-FR"/>
                  </w:rPr>
                  <w:t>FORMATION</w:t>
                </w:r>
              </w:p>
            </w:sdtContent>
          </w:sdt>
          <w:p w14:paraId="488857FD" w14:textId="77777777" w:rsidR="0019350A" w:rsidRPr="004C2C3B" w:rsidRDefault="0019350A" w:rsidP="0019350A">
            <w:pPr>
              <w:pStyle w:val="Titre4"/>
              <w:rPr>
                <w:sz w:val="20"/>
                <w:szCs w:val="20"/>
              </w:rPr>
            </w:pPr>
            <w:r w:rsidRPr="004C2C3B">
              <w:rPr>
                <w:sz w:val="20"/>
                <w:szCs w:val="20"/>
              </w:rPr>
              <w:t>BTS Informatique – Développement d’applications</w:t>
            </w:r>
          </w:p>
          <w:p w14:paraId="25E39D2A" w14:textId="77777777" w:rsidR="0019350A" w:rsidRPr="004C2C3B" w:rsidRDefault="0019350A" w:rsidP="007D407F">
            <w:pPr>
              <w:pStyle w:val="Titre4"/>
              <w:rPr>
                <w:sz w:val="20"/>
                <w:szCs w:val="20"/>
              </w:rPr>
            </w:pPr>
          </w:p>
          <w:p w14:paraId="46EDB54A" w14:textId="28CA6019" w:rsidR="007D407F" w:rsidRPr="004C2C3B" w:rsidRDefault="007D407F" w:rsidP="007D407F">
            <w:pPr>
              <w:pStyle w:val="Titre4"/>
              <w:rPr>
                <w:sz w:val="20"/>
                <w:szCs w:val="20"/>
              </w:rPr>
            </w:pPr>
            <w:r w:rsidRPr="004C2C3B">
              <w:rPr>
                <w:sz w:val="20"/>
                <w:szCs w:val="20"/>
              </w:rPr>
              <w:t>Institut Universitaire MATAMFEN | Septembre 202</w:t>
            </w:r>
            <w:r w:rsidR="00A84681" w:rsidRPr="004C2C3B">
              <w:rPr>
                <w:sz w:val="20"/>
                <w:szCs w:val="20"/>
              </w:rPr>
              <w:t>4</w:t>
            </w:r>
            <w:r w:rsidRPr="004C2C3B">
              <w:rPr>
                <w:sz w:val="20"/>
                <w:szCs w:val="20"/>
              </w:rPr>
              <w:t xml:space="preserve"> – En cours</w:t>
            </w:r>
          </w:p>
          <w:p w14:paraId="2850C31B" w14:textId="77777777" w:rsidR="007D407F" w:rsidRPr="00A453FE" w:rsidRDefault="007D407F" w:rsidP="00914954">
            <w:pPr>
              <w:pStyle w:val="Paragraphedeliste"/>
              <w:numPr>
                <w:ilvl w:val="0"/>
                <w:numId w:val="15"/>
              </w:numPr>
              <w:rPr>
                <w:sz w:val="20"/>
                <w:szCs w:val="20"/>
                <w:lang w:val="en-US"/>
              </w:rPr>
            </w:pPr>
            <w:r w:rsidRPr="00A453FE">
              <w:rPr>
                <w:sz w:val="20"/>
                <w:szCs w:val="20"/>
                <w:lang w:val="en-US"/>
              </w:rPr>
              <w:t>Conception d’applications web full</w:t>
            </w:r>
            <w:r w:rsidRPr="00A453FE">
              <w:rPr>
                <w:sz w:val="20"/>
                <w:szCs w:val="20"/>
                <w:lang w:val="en-US"/>
              </w:rPr>
              <w:noBreakHyphen/>
              <w:t>stack (Spring Boot, Angular, Laravel)</w:t>
            </w:r>
          </w:p>
          <w:p w14:paraId="3D59B9E0" w14:textId="77777777" w:rsidR="007D407F" w:rsidRPr="00A453FE" w:rsidRDefault="007D407F" w:rsidP="00914954">
            <w:pPr>
              <w:pStyle w:val="Paragraphedeliste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A453FE">
              <w:rPr>
                <w:sz w:val="20"/>
                <w:szCs w:val="20"/>
              </w:rPr>
              <w:t>Modélisation UML, MLD et bases de données relationnelles</w:t>
            </w:r>
          </w:p>
          <w:p w14:paraId="363CA2C3" w14:textId="77777777" w:rsidR="007D407F" w:rsidRPr="00A453FE" w:rsidRDefault="007D407F" w:rsidP="00914954">
            <w:pPr>
              <w:pStyle w:val="Paragraphedeliste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A453FE">
              <w:rPr>
                <w:sz w:val="20"/>
                <w:szCs w:val="20"/>
              </w:rPr>
              <w:t>Développement d’API REST sécurisées (JWT, rôles, authentification)</w:t>
            </w:r>
          </w:p>
          <w:p w14:paraId="7FCCB6CC" w14:textId="318CD9E7" w:rsidR="007D407F" w:rsidRDefault="00914954" w:rsidP="007D407F">
            <w:pPr>
              <w:pStyle w:val="Paragraphedeliste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A453FE">
              <w:rPr>
                <w:sz w:val="20"/>
                <w:szCs w:val="20"/>
              </w:rPr>
              <w:t xml:space="preserve">Réalisation de projets complets : analyse - conception – développement </w:t>
            </w:r>
            <w:r w:rsidR="00A453FE">
              <w:rPr>
                <w:sz w:val="20"/>
                <w:szCs w:val="20"/>
              </w:rPr>
              <w:t>–</w:t>
            </w:r>
            <w:r w:rsidRPr="00A453FE">
              <w:rPr>
                <w:sz w:val="20"/>
                <w:szCs w:val="20"/>
              </w:rPr>
              <w:t xml:space="preserve"> tests</w:t>
            </w:r>
          </w:p>
          <w:p w14:paraId="7AE37E54" w14:textId="77777777" w:rsidR="00A453FE" w:rsidRPr="00A453FE" w:rsidRDefault="00A453FE" w:rsidP="00A453FE">
            <w:pPr>
              <w:pStyle w:val="Paragraphedeliste"/>
              <w:rPr>
                <w:sz w:val="20"/>
                <w:szCs w:val="20"/>
              </w:rPr>
            </w:pPr>
          </w:p>
          <w:sdt>
            <w:sdtPr>
              <w:id w:val="1001553383"/>
              <w:placeholder>
                <w:docPart w:val="FF512597AB72435CBC4C28C0B1CB0279"/>
              </w:placeholder>
              <w:temporary/>
              <w:showingPlcHdr/>
              <w15:appearance w15:val="hidden"/>
            </w:sdtPr>
            <w:sdtContent>
              <w:p w14:paraId="6B8DA273" w14:textId="77777777" w:rsidR="007D407F" w:rsidRPr="008F2702" w:rsidRDefault="007D407F" w:rsidP="007D407F">
                <w:pPr>
                  <w:pStyle w:val="Titre2"/>
                </w:pPr>
                <w:r w:rsidRPr="008F2702">
                  <w:rPr>
                    <w:lang w:bidi="fr-FR"/>
                  </w:rPr>
                  <w:t>PARCOURS PROFESSIONNEL</w:t>
                </w:r>
              </w:p>
            </w:sdtContent>
          </w:sdt>
          <w:p w14:paraId="339DF6D0" w14:textId="40F7BE17" w:rsidR="007D407F" w:rsidRDefault="00680D95" w:rsidP="007D407F">
            <w:pPr>
              <w:pStyle w:val="Titre4"/>
              <w:rPr>
                <w:sz w:val="20"/>
                <w:szCs w:val="20"/>
              </w:rPr>
            </w:pPr>
            <w:r w:rsidRPr="004C2C3B">
              <w:rPr>
                <w:sz w:val="20"/>
                <w:szCs w:val="20"/>
              </w:rPr>
              <w:t>MCA Conseils SARL | Stagiaire</w:t>
            </w:r>
          </w:p>
          <w:p w14:paraId="6A115B62" w14:textId="77777777" w:rsidR="003A5C1B" w:rsidRPr="003A5C1B" w:rsidRDefault="003A5C1B" w:rsidP="003A5C1B"/>
          <w:p w14:paraId="4E1245BB" w14:textId="056AF71D" w:rsidR="007D407F" w:rsidRDefault="0011217A" w:rsidP="007D407F">
            <w:pPr>
              <w:pStyle w:val="Date"/>
              <w:rPr>
                <w:sz w:val="20"/>
                <w:szCs w:val="20"/>
              </w:rPr>
            </w:pPr>
            <w:r w:rsidRPr="00770334">
              <w:rPr>
                <w:sz w:val="20"/>
                <w:szCs w:val="20"/>
              </w:rPr>
              <w:t xml:space="preserve">29 juin 2025 </w:t>
            </w:r>
            <w:r w:rsidR="007D407F" w:rsidRPr="00770334">
              <w:rPr>
                <w:sz w:val="20"/>
                <w:szCs w:val="20"/>
                <w:lang w:bidi="fr-FR"/>
              </w:rPr>
              <w:t>-</w:t>
            </w:r>
            <w:r w:rsidRPr="00770334">
              <w:rPr>
                <w:sz w:val="20"/>
                <w:szCs w:val="20"/>
              </w:rPr>
              <w:t>12 Septembre 2025</w:t>
            </w:r>
          </w:p>
          <w:p w14:paraId="5B3FA752" w14:textId="77777777" w:rsidR="003A5C1B" w:rsidRPr="003A5C1B" w:rsidRDefault="003A5C1B" w:rsidP="003A5C1B"/>
          <w:p w14:paraId="761F570A" w14:textId="24E20BE1" w:rsidR="009F1374" w:rsidRDefault="004C2C3B" w:rsidP="009F1374">
            <w:r w:rsidRPr="004C2C3B">
              <w:rPr>
                <w:sz w:val="20"/>
                <w:szCs w:val="20"/>
              </w:rPr>
              <w:t xml:space="preserve">Participation au développement et à la maintenance d’applications web internes avec </w:t>
            </w:r>
            <w:r w:rsidRPr="004C2C3B">
              <w:rPr>
                <w:b/>
                <w:bCs/>
                <w:sz w:val="20"/>
                <w:szCs w:val="20"/>
              </w:rPr>
              <w:t>Laravel (PHP)</w:t>
            </w:r>
            <w:r w:rsidRPr="004C2C3B">
              <w:rPr>
                <w:sz w:val="20"/>
                <w:szCs w:val="20"/>
              </w:rPr>
              <w:t xml:space="preserve">, incluant la création d’interfaces HTML/CSS/JavaScript, la conception d’API REST, l’intégration </w:t>
            </w:r>
            <w:r w:rsidRPr="004C2C3B">
              <w:rPr>
                <w:b/>
                <w:bCs/>
                <w:sz w:val="20"/>
                <w:szCs w:val="20"/>
              </w:rPr>
              <w:t>MySQL</w:t>
            </w:r>
            <w:r w:rsidRPr="004C2C3B">
              <w:rPr>
                <w:sz w:val="20"/>
                <w:szCs w:val="20"/>
              </w:rPr>
              <w:t xml:space="preserve">, l’écriture de requêtes SQL (CRUD), la correction de bugs, l’optimisation des performances et le travail collaboratif avec </w:t>
            </w:r>
            <w:r w:rsidRPr="004C2C3B">
              <w:rPr>
                <w:b/>
                <w:bCs/>
                <w:sz w:val="20"/>
                <w:szCs w:val="20"/>
              </w:rPr>
              <w:t>Git</w:t>
            </w:r>
            <w:r w:rsidRPr="004C2C3B">
              <w:rPr>
                <w:sz w:val="20"/>
                <w:szCs w:val="20"/>
              </w:rPr>
              <w:t>, ainsi que la modélisation UML/MLD.</w:t>
            </w:r>
          </w:p>
          <w:p w14:paraId="14293F4C" w14:textId="77777777" w:rsidR="009F1374" w:rsidRPr="009F1374" w:rsidRDefault="009F1374" w:rsidP="009F1374"/>
          <w:p w14:paraId="594326A6" w14:textId="19ECE546" w:rsidR="007D407F" w:rsidRDefault="009F1374" w:rsidP="007D407F">
            <w:pPr>
              <w:rPr>
                <w:rFonts w:eastAsiaTheme="majorEastAsia" w:cstheme="majorBidi"/>
                <w:b/>
                <w:bCs/>
                <w:caps/>
                <w:sz w:val="22"/>
                <w:szCs w:val="26"/>
                <w:lang w:bidi="fr-FR"/>
              </w:rPr>
            </w:pPr>
            <w:r w:rsidRPr="009F1374">
              <w:rPr>
                <w:rFonts w:eastAsiaTheme="majorEastAsia" w:cstheme="majorBidi"/>
                <w:b/>
                <w:bCs/>
                <w:caps/>
                <w:sz w:val="22"/>
                <w:szCs w:val="26"/>
                <w:lang w:bidi="fr-FR"/>
              </w:rPr>
              <w:t>PROJETS PROFESSIONNELS &amp; ACADÉMIQUES</w:t>
            </w:r>
          </w:p>
          <w:p w14:paraId="689B0EB9" w14:textId="77777777" w:rsidR="008F37B1" w:rsidRDefault="008F37B1" w:rsidP="003A1534">
            <w:pPr>
              <w:rPr>
                <w:rFonts w:eastAsiaTheme="majorEastAsia" w:cstheme="majorBidi"/>
                <w:b/>
                <w:bCs/>
                <w:caps/>
                <w:sz w:val="22"/>
                <w:szCs w:val="26"/>
                <w:lang w:bidi="fr-FR"/>
              </w:rPr>
            </w:pPr>
            <w:r w:rsidRPr="009F1374">
              <w:rPr>
                <w:rFonts w:eastAsiaTheme="majorEastAsia" w:cstheme="majorBidi"/>
                <w:b/>
                <w:bCs/>
                <w:caps/>
                <w:noProof/>
                <w:sz w:val="22"/>
                <w:szCs w:val="26"/>
                <w:lang w:bidi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54E4F7" wp14:editId="049BABD7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6985</wp:posOffset>
                      </wp:positionV>
                      <wp:extent cx="4286250" cy="0"/>
                      <wp:effectExtent l="0" t="0" r="0" b="0"/>
                      <wp:wrapNone/>
                      <wp:docPr id="58297084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6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448152" id="Connecteur droit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.55pt" to="337.4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gZNmwEAAJQDAAAOAAAAZHJzL2Uyb0RvYy54bWysU9uO0zAQfUfiHyy/06QVrFZ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" strokecolor="#94b6d2 [3204]" strokeweight=".5pt">
                      <v:stroke joinstyle="miter"/>
                    </v:line>
                  </w:pict>
                </mc:Fallback>
              </mc:AlternateContent>
            </w:r>
          </w:p>
          <w:p w14:paraId="65C0646F" w14:textId="44189EE3" w:rsidR="003A1534" w:rsidRPr="004C2C3B" w:rsidRDefault="00A15BA4" w:rsidP="003A1534">
            <w:pPr>
              <w:rPr>
                <w:rFonts w:eastAsiaTheme="majorEastAsia" w:cstheme="majorBidi"/>
                <w:b/>
                <w:bCs/>
                <w:caps/>
                <w:sz w:val="20"/>
                <w:szCs w:val="20"/>
                <w:lang w:bidi="fr-FR"/>
              </w:rPr>
            </w:pP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</w:t>
            </w:r>
            <w:r w:rsidRPr="004C2C3B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pplication de gestion d’un laboratoire hospitalier (</w:t>
            </w: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S</w:t>
            </w:r>
            <w:r w:rsidRPr="004C2C3B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 xml:space="preserve">pring boot + </w:t>
            </w: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</w:t>
            </w:r>
            <w:r w:rsidRPr="004C2C3B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ngular) | 2025</w:t>
            </w:r>
          </w:p>
          <w:p w14:paraId="5CFF0C60" w14:textId="77777777" w:rsidR="003A1534" w:rsidRPr="003A1534" w:rsidRDefault="003A1534" w:rsidP="007D407F">
            <w:pPr>
              <w:rPr>
                <w:rFonts w:eastAsiaTheme="majorEastAsia" w:cstheme="majorBidi"/>
                <w:caps/>
                <w:szCs w:val="18"/>
                <w:lang w:bidi="fr-FR"/>
              </w:rPr>
            </w:pPr>
          </w:p>
          <w:p w14:paraId="39960775" w14:textId="74A917B9" w:rsidR="003A5C1B" w:rsidRPr="007920D4" w:rsidRDefault="003A5C1B" w:rsidP="003A5C1B">
            <w:pPr>
              <w:rPr>
                <w:rFonts w:eastAsiaTheme="majorEastAsia" w:cstheme="majorBidi"/>
                <w:caps/>
                <w:sz w:val="20"/>
                <w:szCs w:val="20"/>
                <w:lang w:bidi="fr-FR"/>
              </w:rPr>
            </w:pPr>
            <w:r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  </w:t>
            </w:r>
            <w:r w:rsidR="007920D4"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Conception et développement d’une application de gestion de laboratoire médical avec </w:t>
            </w:r>
            <w:r w:rsidR="007920D4"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Spring Boot</w:t>
            </w:r>
            <w:r w:rsidR="007920D4"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et </w:t>
            </w:r>
            <w:r w:rsidR="007920D4"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Angular</w:t>
            </w:r>
            <w:r w:rsidR="007920D4"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, incluant la modélisation UML, la création d’une API REST sécurisée (JWT, BCrypt), l’intégration des bases </w:t>
            </w:r>
            <w:r w:rsidR="007920D4"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MySQL</w:t>
            </w:r>
            <w:r w:rsidR="007920D4"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/ </w:t>
            </w:r>
            <w:r w:rsidR="007920D4"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Oracle</w:t>
            </w:r>
            <w:r w:rsidR="007920D4"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et la validation des endpoints avec </w:t>
            </w:r>
            <w:r w:rsidR="007920D4"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Postman</w:t>
            </w: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 xml:space="preserve"> 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>et le déploiement</w:t>
            </w:r>
            <w:r w:rsidR="004330D8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de l’application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sur</w:t>
            </w:r>
            <w:r w:rsidR="004330D8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un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serveur distant, selon une architecture en couches (Controller / Service / Repository).</w:t>
            </w:r>
          </w:p>
          <w:p w14:paraId="4A6ADEE7" w14:textId="4BA8E926" w:rsidR="0022288E" w:rsidRDefault="007920D4" w:rsidP="0022288E">
            <w:pPr>
              <w:rPr>
                <w:rFonts w:eastAsiaTheme="majorEastAsia" w:cstheme="majorBidi"/>
                <w:sz w:val="20"/>
                <w:szCs w:val="20"/>
                <w:lang w:bidi="fr-FR"/>
              </w:rPr>
            </w:pP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>.</w:t>
            </w:r>
          </w:p>
          <w:p w14:paraId="008D5EE2" w14:textId="77777777" w:rsidR="003A5C1B" w:rsidRDefault="003A5C1B" w:rsidP="0022288E">
            <w:pPr>
              <w:rPr>
                <w:rFonts w:eastAsiaTheme="majorEastAsia" w:cstheme="majorBidi"/>
                <w:sz w:val="20"/>
                <w:szCs w:val="20"/>
                <w:lang w:bidi="fr-FR"/>
              </w:rPr>
            </w:pPr>
          </w:p>
          <w:p w14:paraId="5257AD31" w14:textId="77777777" w:rsidR="003A5C1B" w:rsidRDefault="003A5C1B" w:rsidP="0022288E">
            <w:pPr>
              <w:rPr>
                <w:rFonts w:eastAsiaTheme="majorEastAsia" w:cstheme="majorBidi"/>
                <w:sz w:val="20"/>
                <w:szCs w:val="20"/>
                <w:lang w:bidi="fr-FR"/>
              </w:rPr>
            </w:pPr>
          </w:p>
          <w:p w14:paraId="6487D04D" w14:textId="77777777" w:rsidR="003A5C1B" w:rsidRPr="007920D4" w:rsidRDefault="003A5C1B" w:rsidP="0022288E">
            <w:pPr>
              <w:rPr>
                <w:rFonts w:eastAsiaTheme="majorEastAsia" w:cstheme="majorBidi"/>
                <w:caps/>
                <w:szCs w:val="18"/>
                <w:lang w:bidi="fr-FR"/>
              </w:rPr>
            </w:pPr>
          </w:p>
          <w:p w14:paraId="515B61BA" w14:textId="77777777" w:rsidR="0022288E" w:rsidRPr="007920D4" w:rsidRDefault="0022288E" w:rsidP="0022288E">
            <w:pPr>
              <w:rPr>
                <w:rFonts w:eastAsiaTheme="majorEastAsia" w:cstheme="majorBidi"/>
                <w:caps/>
                <w:szCs w:val="18"/>
                <w:lang w:bidi="fr-FR"/>
              </w:rPr>
            </w:pPr>
          </w:p>
          <w:p w14:paraId="72A15863" w14:textId="4DF41F67" w:rsidR="0022288E" w:rsidRPr="007920D4" w:rsidRDefault="00A15BA4" w:rsidP="0022288E">
            <w:pPr>
              <w:rPr>
                <w:rFonts w:eastAsiaTheme="majorEastAsia" w:cstheme="majorBidi"/>
                <w:b/>
                <w:bCs/>
                <w:caps/>
                <w:sz w:val="20"/>
                <w:szCs w:val="20"/>
                <w:lang w:bidi="fr-FR"/>
              </w:rPr>
            </w:pP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pplication de mini-gestion bancaire (</w:t>
            </w: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S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 xml:space="preserve">pring boot + </w:t>
            </w:r>
            <w:r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ngular) | 2025</w:t>
            </w:r>
          </w:p>
          <w:p w14:paraId="45F2F371" w14:textId="77777777" w:rsidR="007920D4" w:rsidRPr="007920D4" w:rsidRDefault="007920D4" w:rsidP="0022288E">
            <w:pPr>
              <w:rPr>
                <w:rFonts w:eastAsiaTheme="majorEastAsia" w:cstheme="majorBidi"/>
                <w:b/>
                <w:bCs/>
                <w:caps/>
                <w:sz w:val="20"/>
                <w:szCs w:val="20"/>
                <w:lang w:bidi="fr-FR"/>
              </w:rPr>
            </w:pPr>
          </w:p>
          <w:p w14:paraId="2BE821A0" w14:textId="483F0E75" w:rsidR="0022288E" w:rsidRPr="007920D4" w:rsidRDefault="007920D4" w:rsidP="0022288E">
            <w:pPr>
              <w:rPr>
                <w:rFonts w:eastAsiaTheme="majorEastAsia" w:cstheme="majorBidi"/>
                <w:caps/>
                <w:sz w:val="20"/>
                <w:szCs w:val="20"/>
                <w:lang w:bidi="fr-FR"/>
              </w:rPr>
            </w:pPr>
            <w:r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    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Développement d’une application de mini-gestion bancaire avec 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Spring Boot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et 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Angular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, incluant la modélisation UML, la conception d’une API REST sécurisée (JWT, </w:t>
            </w:r>
            <w:proofErr w:type="spellStart"/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>bcrypt</w:t>
            </w:r>
            <w:proofErr w:type="spellEnd"/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, gestion des rôles), l’intégration 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MySQL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/ 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Oracle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, les tests avec </w:t>
            </w:r>
            <w:r w:rsidRPr="007920D4">
              <w:rPr>
                <w:rFonts w:eastAsiaTheme="majorEastAsia" w:cstheme="majorBidi"/>
                <w:b/>
                <w:bCs/>
                <w:sz w:val="20"/>
                <w:szCs w:val="20"/>
                <w:lang w:bidi="fr-FR"/>
              </w:rPr>
              <w:t>Postman</w:t>
            </w:r>
            <w:r w:rsidRPr="007920D4">
              <w:rPr>
                <w:rFonts w:eastAsiaTheme="majorEastAsia" w:cstheme="majorBidi"/>
                <w:sz w:val="20"/>
                <w:szCs w:val="20"/>
                <w:lang w:bidi="fr-FR"/>
              </w:rPr>
              <w:t xml:space="preserve"> et le déploiement sur serveur distant, selon une architecture en couches (Controller / Service / Repository).</w:t>
            </w:r>
          </w:p>
          <w:sdt>
            <w:sdtPr>
              <w:id w:val="1669594239"/>
              <w:placeholder>
                <w:docPart w:val="2AC67472469048A98A62D627ED0A2359"/>
              </w:placeholder>
              <w:temporary/>
              <w:showingPlcHdr/>
              <w15:appearance w15:val="hidden"/>
            </w:sdtPr>
            <w:sdtContent>
              <w:p w14:paraId="002E9C9B" w14:textId="77777777" w:rsidR="007D407F" w:rsidRPr="008F2702" w:rsidRDefault="007D407F" w:rsidP="007D407F">
                <w:pPr>
                  <w:pStyle w:val="Titre2"/>
                </w:pPr>
                <w:r w:rsidRPr="008F2702">
                  <w:rPr>
                    <w:rStyle w:val="Titre2Car"/>
                    <w:b/>
                    <w:lang w:bidi="fr-FR"/>
                  </w:rPr>
                  <w:t>COMPÉTENCES</w:t>
                </w:r>
              </w:p>
            </w:sdtContent>
          </w:sdt>
          <w:p w14:paraId="65C755F0" w14:textId="319C664A" w:rsidR="0051173F" w:rsidRPr="0051173F" w:rsidRDefault="0051173F" w:rsidP="0051173F">
            <w:pPr>
              <w:rPr>
                <w:color w:val="000000" w:themeColor="text1"/>
                <w:sz w:val="20"/>
                <w:szCs w:val="20"/>
              </w:rPr>
            </w:pPr>
            <w:r w:rsidRPr="0051173F">
              <w:rPr>
                <w:color w:val="000000" w:themeColor="text1"/>
                <w:sz w:val="20"/>
                <w:szCs w:val="20"/>
              </w:rPr>
              <w:t>Langages</w:t>
            </w:r>
            <w:r w:rsidR="00FD7451">
              <w:rPr>
                <w:color w:val="000000" w:themeColor="text1"/>
                <w:sz w:val="20"/>
                <w:szCs w:val="20"/>
              </w:rPr>
              <w:t> :</w:t>
            </w:r>
          </w:p>
          <w:p w14:paraId="693759A1" w14:textId="77777777" w:rsidR="0051173F" w:rsidRPr="0051173F" w:rsidRDefault="0051173F" w:rsidP="0051173F">
            <w:pPr>
              <w:rPr>
                <w:color w:val="000000" w:themeColor="text1"/>
                <w:sz w:val="20"/>
                <w:szCs w:val="20"/>
              </w:rPr>
            </w:pPr>
          </w:p>
          <w:p w14:paraId="2B38D76B" w14:textId="570195DA" w:rsidR="0051173F" w:rsidRPr="0051173F" w:rsidRDefault="0051173F" w:rsidP="0051173F">
            <w:pPr>
              <w:pStyle w:val="Paragraphedeliste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  <w:r w:rsidRPr="0051173F">
              <w:rPr>
                <w:color w:val="000000" w:themeColor="text1"/>
                <w:sz w:val="20"/>
                <w:szCs w:val="20"/>
              </w:rPr>
              <w:t>Java</w:t>
            </w:r>
            <w:r w:rsidR="00C34F4A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="00C34F4A">
              <w:rPr>
                <w:color w:val="000000" w:themeColor="text1"/>
                <w:sz w:val="20"/>
                <w:szCs w:val="20"/>
              </w:rPr>
              <w:t>Kotlin</w:t>
            </w:r>
            <w:proofErr w:type="spellEnd"/>
          </w:p>
          <w:p w14:paraId="3EACE7AE" w14:textId="77777777" w:rsidR="0051173F" w:rsidRPr="0051173F" w:rsidRDefault="0051173F" w:rsidP="0051173F">
            <w:pPr>
              <w:pStyle w:val="Paragraphedeliste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  <w:r w:rsidRPr="0051173F">
              <w:rPr>
                <w:color w:val="000000" w:themeColor="text1"/>
                <w:sz w:val="20"/>
                <w:szCs w:val="20"/>
              </w:rPr>
              <w:t>PHP</w:t>
            </w:r>
          </w:p>
          <w:p w14:paraId="0A40E6D0" w14:textId="77777777" w:rsidR="0051173F" w:rsidRPr="0051173F" w:rsidRDefault="0051173F" w:rsidP="0051173F">
            <w:pPr>
              <w:pStyle w:val="Paragraphedeliste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51173F">
              <w:rPr>
                <w:color w:val="000000" w:themeColor="text1"/>
                <w:sz w:val="20"/>
                <w:szCs w:val="20"/>
              </w:rPr>
              <w:t>TypeScript</w:t>
            </w:r>
            <w:proofErr w:type="spellEnd"/>
            <w:r w:rsidRPr="0051173F">
              <w:rPr>
                <w:color w:val="000000" w:themeColor="text1"/>
                <w:sz w:val="20"/>
                <w:szCs w:val="20"/>
              </w:rPr>
              <w:t xml:space="preserve"> / JavaScript</w:t>
            </w:r>
          </w:p>
          <w:p w14:paraId="76E382EA" w14:textId="77777777" w:rsidR="0051173F" w:rsidRPr="0051173F" w:rsidRDefault="0051173F" w:rsidP="0051173F">
            <w:pPr>
              <w:pStyle w:val="Paragraphedeliste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SQL</w:t>
            </w:r>
          </w:p>
          <w:p w14:paraId="1122448B" w14:textId="77777777" w:rsidR="0051173F" w:rsidRPr="0051173F" w:rsidRDefault="0051173F" w:rsidP="0051173F">
            <w:pPr>
              <w:pStyle w:val="Paragraphedeliste"/>
              <w:numPr>
                <w:ilvl w:val="0"/>
                <w:numId w:val="22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HTML / CSS</w:t>
            </w:r>
          </w:p>
          <w:p w14:paraId="0BDC96DB" w14:textId="77777777" w:rsidR="0051173F" w:rsidRPr="0051173F" w:rsidRDefault="0051173F" w:rsidP="0051173F">
            <w:pPr>
              <w:ind w:left="360"/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6AAC53F2" w14:textId="0C83899D" w:rsidR="0051173F" w:rsidRPr="0051173F" w:rsidRDefault="0051173F" w:rsidP="005117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Frameworks &amp; Technologies</w:t>
            </w:r>
            <w:r w:rsidR="00FD7451">
              <w:rPr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51465D82" w14:textId="77777777" w:rsidR="0051173F" w:rsidRPr="0051173F" w:rsidRDefault="0051173F" w:rsidP="005117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701D67BE" w14:textId="77777777" w:rsidR="0051173F" w:rsidRPr="0051173F" w:rsidRDefault="0051173F" w:rsidP="0051173F">
            <w:pPr>
              <w:pStyle w:val="Paragraphedeliste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51173F">
              <w:rPr>
                <w:color w:val="000000" w:themeColor="text1"/>
                <w:sz w:val="20"/>
                <w:szCs w:val="20"/>
                <w:lang w:val="en-US"/>
              </w:rPr>
              <w:t xml:space="preserve">Spring Boot (API REST, </w:t>
            </w:r>
            <w:proofErr w:type="spellStart"/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sécurité</w:t>
            </w:r>
            <w:proofErr w:type="spellEnd"/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, JWT)</w:t>
            </w:r>
          </w:p>
          <w:p w14:paraId="3321D564" w14:textId="77777777" w:rsidR="0051173F" w:rsidRPr="0051173F" w:rsidRDefault="0051173F" w:rsidP="0051173F">
            <w:pPr>
              <w:pStyle w:val="Paragraphedeliste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Angular</w:t>
            </w:r>
          </w:p>
          <w:p w14:paraId="3404306D" w14:textId="77777777" w:rsidR="0051173F" w:rsidRPr="0051173F" w:rsidRDefault="0051173F" w:rsidP="0051173F">
            <w:pPr>
              <w:pStyle w:val="Paragraphedeliste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Laravel</w:t>
            </w:r>
          </w:p>
          <w:p w14:paraId="1FC289EF" w14:textId="77777777" w:rsidR="0051173F" w:rsidRDefault="0051173F" w:rsidP="0051173F">
            <w:pPr>
              <w:pStyle w:val="Paragraphedeliste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51173F">
              <w:rPr>
                <w:color w:val="000000" w:themeColor="text1"/>
                <w:sz w:val="20"/>
                <w:szCs w:val="20"/>
                <w:lang w:val="en-US"/>
              </w:rPr>
              <w:t>JPA / Hibernate</w:t>
            </w:r>
          </w:p>
          <w:p w14:paraId="1B191D89" w14:textId="7F31D6D2" w:rsidR="004330D8" w:rsidRDefault="004330D8" w:rsidP="0051173F">
            <w:pPr>
              <w:pStyle w:val="Paragraphedeliste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Bootstrap</w:t>
            </w:r>
          </w:p>
          <w:p w14:paraId="693BBA3D" w14:textId="1B9F4008" w:rsidR="004330D8" w:rsidRDefault="004330D8" w:rsidP="0051173F">
            <w:pPr>
              <w:pStyle w:val="Paragraphedeliste"/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Tailwind CSS</w:t>
            </w:r>
          </w:p>
          <w:p w14:paraId="352B15E7" w14:textId="77777777" w:rsidR="00F63E8B" w:rsidRDefault="00F63E8B" w:rsidP="00F63E8B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FF9A7E5" w14:textId="7D096500" w:rsidR="00F63E8B" w:rsidRDefault="00F63E8B" w:rsidP="00F63E8B">
            <w:p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Bases de données</w:t>
            </w:r>
            <w:r w:rsidR="00FD7451">
              <w:rPr>
                <w:color w:val="000000" w:themeColor="text1"/>
                <w:sz w:val="20"/>
                <w:szCs w:val="20"/>
              </w:rPr>
              <w:t> :</w:t>
            </w:r>
          </w:p>
          <w:p w14:paraId="5C816E97" w14:textId="77777777" w:rsidR="00F63E8B" w:rsidRPr="00F63E8B" w:rsidRDefault="00F63E8B" w:rsidP="00F63E8B">
            <w:pPr>
              <w:rPr>
                <w:color w:val="000000" w:themeColor="text1"/>
                <w:sz w:val="20"/>
                <w:szCs w:val="20"/>
              </w:rPr>
            </w:pPr>
          </w:p>
          <w:p w14:paraId="37AAC998" w14:textId="77777777" w:rsidR="00F63E8B" w:rsidRPr="00F63E8B" w:rsidRDefault="00F63E8B" w:rsidP="00F63E8B">
            <w:pPr>
              <w:pStyle w:val="Paragraphedeliste"/>
              <w:numPr>
                <w:ilvl w:val="0"/>
                <w:numId w:val="24"/>
              </w:num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MySQL</w:t>
            </w:r>
          </w:p>
          <w:p w14:paraId="2E04980C" w14:textId="77777777" w:rsidR="00F63E8B" w:rsidRDefault="00F63E8B" w:rsidP="00F63E8B">
            <w:pPr>
              <w:pStyle w:val="Paragraphedeliste"/>
              <w:numPr>
                <w:ilvl w:val="0"/>
                <w:numId w:val="24"/>
              </w:num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Oracle</w:t>
            </w:r>
          </w:p>
          <w:p w14:paraId="7C7DB406" w14:textId="77777777" w:rsidR="00F63E8B" w:rsidRPr="00F63E8B" w:rsidRDefault="00F63E8B" w:rsidP="00F63E8B">
            <w:pPr>
              <w:pStyle w:val="Paragraphedeliste"/>
              <w:rPr>
                <w:color w:val="000000" w:themeColor="text1"/>
                <w:sz w:val="20"/>
                <w:szCs w:val="20"/>
              </w:rPr>
            </w:pPr>
          </w:p>
          <w:p w14:paraId="564475F8" w14:textId="5517DA1E" w:rsidR="00F63E8B" w:rsidRDefault="00F63E8B" w:rsidP="00F63E8B">
            <w:p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Outils</w:t>
            </w:r>
            <w:r w:rsidR="00FD7451">
              <w:rPr>
                <w:color w:val="000000" w:themeColor="text1"/>
                <w:sz w:val="20"/>
                <w:szCs w:val="20"/>
              </w:rPr>
              <w:t> :</w:t>
            </w:r>
          </w:p>
          <w:p w14:paraId="1B480BAB" w14:textId="77777777" w:rsidR="00F63E8B" w:rsidRPr="00F63E8B" w:rsidRDefault="00F63E8B" w:rsidP="00F63E8B">
            <w:pPr>
              <w:rPr>
                <w:color w:val="000000" w:themeColor="text1"/>
                <w:sz w:val="20"/>
                <w:szCs w:val="20"/>
              </w:rPr>
            </w:pPr>
          </w:p>
          <w:p w14:paraId="08D5A81A" w14:textId="77777777" w:rsidR="00F63E8B" w:rsidRPr="00F63E8B" w:rsidRDefault="00F63E8B" w:rsidP="00F63E8B">
            <w:pPr>
              <w:pStyle w:val="Paragraphedeliste"/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F63E8B">
              <w:rPr>
                <w:color w:val="000000" w:themeColor="text1"/>
                <w:sz w:val="20"/>
                <w:szCs w:val="20"/>
                <w:lang w:val="en-US"/>
              </w:rPr>
              <w:t>Git / GitHub</w:t>
            </w:r>
          </w:p>
          <w:p w14:paraId="079E9BFB" w14:textId="77777777" w:rsidR="00F63E8B" w:rsidRPr="00F63E8B" w:rsidRDefault="00F63E8B" w:rsidP="00F63E8B">
            <w:pPr>
              <w:pStyle w:val="Paragraphedeliste"/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F63E8B">
              <w:rPr>
                <w:color w:val="000000" w:themeColor="text1"/>
                <w:sz w:val="20"/>
                <w:szCs w:val="20"/>
                <w:lang w:val="en-US"/>
              </w:rPr>
              <w:t>Postman</w:t>
            </w:r>
          </w:p>
          <w:p w14:paraId="6AD2A371" w14:textId="77777777" w:rsidR="00F63E8B" w:rsidRPr="00F63E8B" w:rsidRDefault="00F63E8B" w:rsidP="00F63E8B">
            <w:pPr>
              <w:pStyle w:val="Paragraphedeliste"/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F63E8B">
              <w:rPr>
                <w:color w:val="000000" w:themeColor="text1"/>
                <w:sz w:val="20"/>
                <w:szCs w:val="20"/>
                <w:lang w:val="en-US"/>
              </w:rPr>
              <w:t>NetBeans</w:t>
            </w:r>
          </w:p>
          <w:p w14:paraId="2DD51189" w14:textId="77777777" w:rsidR="00F63E8B" w:rsidRPr="00F63E8B" w:rsidRDefault="00F63E8B" w:rsidP="00F63E8B">
            <w:pPr>
              <w:pStyle w:val="Paragraphedeliste"/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r w:rsidRPr="00F63E8B">
              <w:rPr>
                <w:color w:val="000000" w:themeColor="text1"/>
                <w:sz w:val="20"/>
                <w:szCs w:val="20"/>
                <w:lang w:val="en-US"/>
              </w:rPr>
              <w:t>Visual Studio Code</w:t>
            </w:r>
          </w:p>
          <w:p w14:paraId="620E9128" w14:textId="77777777" w:rsidR="00F63E8B" w:rsidRDefault="00F63E8B" w:rsidP="00F63E8B">
            <w:pPr>
              <w:pStyle w:val="Paragraphedeliste"/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XAMPP</w:t>
            </w:r>
          </w:p>
          <w:p w14:paraId="7881CFB8" w14:textId="77777777" w:rsidR="00F63E8B" w:rsidRPr="00F63E8B" w:rsidRDefault="00F63E8B" w:rsidP="00F63E8B">
            <w:pPr>
              <w:pStyle w:val="Paragraphedeliste"/>
              <w:rPr>
                <w:color w:val="000000" w:themeColor="text1"/>
                <w:sz w:val="20"/>
                <w:szCs w:val="20"/>
              </w:rPr>
            </w:pPr>
          </w:p>
          <w:p w14:paraId="63E383F2" w14:textId="16D033B6" w:rsidR="00F63E8B" w:rsidRDefault="00F63E8B" w:rsidP="00F63E8B">
            <w:p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Méthodologies</w:t>
            </w:r>
            <w:r w:rsidR="00FD7451">
              <w:rPr>
                <w:color w:val="000000" w:themeColor="text1"/>
                <w:sz w:val="20"/>
                <w:szCs w:val="20"/>
              </w:rPr>
              <w:t> :</w:t>
            </w:r>
          </w:p>
          <w:p w14:paraId="5FADB686" w14:textId="77777777" w:rsidR="00F63E8B" w:rsidRPr="00F63E8B" w:rsidRDefault="00F63E8B" w:rsidP="00F63E8B">
            <w:pPr>
              <w:rPr>
                <w:color w:val="000000" w:themeColor="text1"/>
                <w:sz w:val="20"/>
                <w:szCs w:val="20"/>
              </w:rPr>
            </w:pPr>
          </w:p>
          <w:p w14:paraId="2A49C1A4" w14:textId="77777777" w:rsidR="00F63E8B" w:rsidRPr="00F63E8B" w:rsidRDefault="00F63E8B" w:rsidP="00F63E8B">
            <w:pPr>
              <w:pStyle w:val="Paragraphedeliste"/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UML / MLD</w:t>
            </w:r>
          </w:p>
          <w:p w14:paraId="6A968B8A" w14:textId="77777777" w:rsidR="00F63E8B" w:rsidRPr="00F63E8B" w:rsidRDefault="00F63E8B" w:rsidP="00F63E8B">
            <w:pPr>
              <w:pStyle w:val="Paragraphedeliste"/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Architecture MVC</w:t>
            </w:r>
          </w:p>
          <w:p w14:paraId="2C741A9B" w14:textId="77777777" w:rsidR="00F63E8B" w:rsidRPr="00F63E8B" w:rsidRDefault="00F63E8B" w:rsidP="00F63E8B">
            <w:pPr>
              <w:pStyle w:val="Paragraphedeliste"/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</w:rPr>
            </w:pPr>
            <w:r w:rsidRPr="00F63E8B">
              <w:rPr>
                <w:color w:val="000000" w:themeColor="text1"/>
                <w:sz w:val="20"/>
                <w:szCs w:val="20"/>
              </w:rPr>
              <w:t>Bonnes pratiques REST</w:t>
            </w:r>
          </w:p>
          <w:p w14:paraId="7D2D6E3E" w14:textId="77777777" w:rsidR="00F63E8B" w:rsidRPr="00F63E8B" w:rsidRDefault="00F63E8B" w:rsidP="00F63E8B">
            <w:pPr>
              <w:pStyle w:val="Paragraphedeliste"/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F63E8B">
              <w:rPr>
                <w:color w:val="000000" w:themeColor="text1"/>
                <w:sz w:val="20"/>
                <w:szCs w:val="20"/>
                <w:lang w:val="en-US"/>
              </w:rPr>
              <w:t>Séparation</w:t>
            </w:r>
            <w:proofErr w:type="spellEnd"/>
            <w:r w:rsidRPr="00F63E8B">
              <w:rPr>
                <w:color w:val="000000" w:themeColor="text1"/>
                <w:sz w:val="20"/>
                <w:szCs w:val="20"/>
                <w:lang w:val="en-US"/>
              </w:rPr>
              <w:t xml:space="preserve"> des </w:t>
            </w:r>
            <w:proofErr w:type="spellStart"/>
            <w:r w:rsidRPr="00F63E8B">
              <w:rPr>
                <w:color w:val="000000" w:themeColor="text1"/>
                <w:sz w:val="20"/>
                <w:szCs w:val="20"/>
                <w:lang w:val="en-US"/>
              </w:rPr>
              <w:t>responsabilités</w:t>
            </w:r>
            <w:proofErr w:type="spellEnd"/>
          </w:p>
          <w:p w14:paraId="0A6750D5" w14:textId="77777777" w:rsidR="00F63E8B" w:rsidRPr="00F63E8B" w:rsidRDefault="00F63E8B" w:rsidP="00F63E8B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73A98D0" w14:textId="73EC4941" w:rsidR="007D407F" w:rsidRPr="008F2702" w:rsidRDefault="007D407F" w:rsidP="007D407F">
            <w:pPr>
              <w:rPr>
                <w:color w:val="FFFFFF" w:themeColor="background1"/>
              </w:rPr>
            </w:pPr>
          </w:p>
        </w:tc>
      </w:tr>
    </w:tbl>
    <w:p w14:paraId="1D5577CF" w14:textId="77777777" w:rsidR="00E17166" w:rsidRPr="008F2702" w:rsidRDefault="00E17166" w:rsidP="000C45FF">
      <w:pPr>
        <w:tabs>
          <w:tab w:val="left" w:pos="990"/>
        </w:tabs>
      </w:pPr>
    </w:p>
    <w:sectPr w:rsidR="00E17166" w:rsidRPr="008F2702" w:rsidSect="002D3CA3">
      <w:headerReference w:type="default" r:id="rId2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6E40C" w14:textId="77777777" w:rsidR="009C24DB" w:rsidRDefault="009C24DB" w:rsidP="000C45FF">
      <w:r>
        <w:separator/>
      </w:r>
    </w:p>
  </w:endnote>
  <w:endnote w:type="continuationSeparator" w:id="0">
    <w:p w14:paraId="17892262" w14:textId="77777777" w:rsidR="009C24DB" w:rsidRDefault="009C24D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11BA0" w14:textId="77777777" w:rsidR="009C24DB" w:rsidRDefault="009C24DB" w:rsidP="000C45FF">
      <w:r>
        <w:separator/>
      </w:r>
    </w:p>
  </w:footnote>
  <w:footnote w:type="continuationSeparator" w:id="0">
    <w:p w14:paraId="727C573B" w14:textId="77777777" w:rsidR="009C24DB" w:rsidRDefault="009C24D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B7E35" w14:textId="77777777" w:rsidR="000C45FF" w:rsidRPr="00F17D8E" w:rsidRDefault="000C45FF">
    <w:pPr>
      <w:pStyle w:val="En-tte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6E6C45AE" wp14:editId="7D4A2386">
          <wp:simplePos x="0" y="0"/>
          <wp:positionH relativeFrom="page">
            <wp:posOffset>152400</wp:posOffset>
          </wp:positionH>
          <wp:positionV relativeFrom="page">
            <wp:posOffset>590550</wp:posOffset>
          </wp:positionV>
          <wp:extent cx="7259770" cy="9570720"/>
          <wp:effectExtent l="0" t="0" r="0" b="0"/>
          <wp:wrapNone/>
          <wp:docPr id="1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4226" cy="95897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E3460"/>
    <w:multiLevelType w:val="hybridMultilevel"/>
    <w:tmpl w:val="F4947C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696087"/>
    <w:multiLevelType w:val="hybridMultilevel"/>
    <w:tmpl w:val="D6E48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931E92"/>
    <w:multiLevelType w:val="hybridMultilevel"/>
    <w:tmpl w:val="0E46F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AA7750"/>
    <w:multiLevelType w:val="multilevel"/>
    <w:tmpl w:val="115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B27AF"/>
    <w:multiLevelType w:val="hybridMultilevel"/>
    <w:tmpl w:val="428C63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81A54"/>
    <w:multiLevelType w:val="hybridMultilevel"/>
    <w:tmpl w:val="830842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D7A6F"/>
    <w:multiLevelType w:val="hybridMultilevel"/>
    <w:tmpl w:val="8C66C4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E5C6F"/>
    <w:multiLevelType w:val="hybridMultilevel"/>
    <w:tmpl w:val="C5701058"/>
    <w:lvl w:ilvl="0" w:tplc="040C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46306E1F"/>
    <w:multiLevelType w:val="hybridMultilevel"/>
    <w:tmpl w:val="F432AD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F0A95"/>
    <w:multiLevelType w:val="hybridMultilevel"/>
    <w:tmpl w:val="6DC46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2BD3F53"/>
    <w:multiLevelType w:val="hybridMultilevel"/>
    <w:tmpl w:val="0AF81A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FEE45D1"/>
    <w:multiLevelType w:val="hybridMultilevel"/>
    <w:tmpl w:val="441EC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870C3"/>
    <w:multiLevelType w:val="hybridMultilevel"/>
    <w:tmpl w:val="53F8AC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86571">
    <w:abstractNumId w:val="13"/>
  </w:num>
  <w:num w:numId="2" w16cid:durableId="1320966116">
    <w:abstractNumId w:val="23"/>
  </w:num>
  <w:num w:numId="3" w16cid:durableId="379092822">
    <w:abstractNumId w:val="8"/>
  </w:num>
  <w:num w:numId="4" w16cid:durableId="1490290945">
    <w:abstractNumId w:val="3"/>
  </w:num>
  <w:num w:numId="5" w16cid:durableId="1194535694">
    <w:abstractNumId w:val="2"/>
  </w:num>
  <w:num w:numId="6" w16cid:durableId="890270898">
    <w:abstractNumId w:val="1"/>
  </w:num>
  <w:num w:numId="7" w16cid:durableId="1105923341">
    <w:abstractNumId w:val="0"/>
  </w:num>
  <w:num w:numId="8" w16cid:durableId="1362588011">
    <w:abstractNumId w:val="9"/>
  </w:num>
  <w:num w:numId="9" w16cid:durableId="576981442">
    <w:abstractNumId w:val="7"/>
  </w:num>
  <w:num w:numId="10" w16cid:durableId="519510542">
    <w:abstractNumId w:val="6"/>
  </w:num>
  <w:num w:numId="11" w16cid:durableId="688260699">
    <w:abstractNumId w:val="5"/>
  </w:num>
  <w:num w:numId="12" w16cid:durableId="1671909480">
    <w:abstractNumId w:val="4"/>
  </w:num>
  <w:num w:numId="13" w16cid:durableId="246886373">
    <w:abstractNumId w:val="21"/>
  </w:num>
  <w:num w:numId="14" w16cid:durableId="204298562">
    <w:abstractNumId w:val="11"/>
  </w:num>
  <w:num w:numId="15" w16cid:durableId="607782384">
    <w:abstractNumId w:val="24"/>
  </w:num>
  <w:num w:numId="16" w16cid:durableId="1119714566">
    <w:abstractNumId w:val="15"/>
  </w:num>
  <w:num w:numId="17" w16cid:durableId="895820680">
    <w:abstractNumId w:val="19"/>
  </w:num>
  <w:num w:numId="18" w16cid:durableId="1062867129">
    <w:abstractNumId w:val="18"/>
  </w:num>
  <w:num w:numId="19" w16cid:durableId="1158039518">
    <w:abstractNumId w:val="22"/>
  </w:num>
  <w:num w:numId="20" w16cid:durableId="147020315">
    <w:abstractNumId w:val="12"/>
  </w:num>
  <w:num w:numId="21" w16cid:durableId="1119646044">
    <w:abstractNumId w:val="14"/>
  </w:num>
  <w:num w:numId="22" w16cid:durableId="1549609042">
    <w:abstractNumId w:val="10"/>
  </w:num>
  <w:num w:numId="23" w16cid:durableId="1842116291">
    <w:abstractNumId w:val="25"/>
  </w:num>
  <w:num w:numId="24" w16cid:durableId="374740657">
    <w:abstractNumId w:val="17"/>
  </w:num>
  <w:num w:numId="25" w16cid:durableId="1324239054">
    <w:abstractNumId w:val="20"/>
  </w:num>
  <w:num w:numId="26" w16cid:durableId="901524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9A"/>
    <w:rsid w:val="00034AE4"/>
    <w:rsid w:val="00036450"/>
    <w:rsid w:val="00074156"/>
    <w:rsid w:val="00094499"/>
    <w:rsid w:val="000B45A9"/>
    <w:rsid w:val="000C45FF"/>
    <w:rsid w:val="000E3FD1"/>
    <w:rsid w:val="00112054"/>
    <w:rsid w:val="0011217A"/>
    <w:rsid w:val="001424E5"/>
    <w:rsid w:val="00144B91"/>
    <w:rsid w:val="001525E1"/>
    <w:rsid w:val="00180329"/>
    <w:rsid w:val="0019001F"/>
    <w:rsid w:val="0019350A"/>
    <w:rsid w:val="001A1DB4"/>
    <w:rsid w:val="001A74A5"/>
    <w:rsid w:val="001B2ABD"/>
    <w:rsid w:val="001C6BFC"/>
    <w:rsid w:val="001E0391"/>
    <w:rsid w:val="001E1759"/>
    <w:rsid w:val="001E2ED9"/>
    <w:rsid w:val="001F1ECC"/>
    <w:rsid w:val="00220DBA"/>
    <w:rsid w:val="002220BC"/>
    <w:rsid w:val="00222168"/>
    <w:rsid w:val="0022288E"/>
    <w:rsid w:val="00222E54"/>
    <w:rsid w:val="00235973"/>
    <w:rsid w:val="00237C23"/>
    <w:rsid w:val="002400EB"/>
    <w:rsid w:val="00256CF7"/>
    <w:rsid w:val="00264050"/>
    <w:rsid w:val="00281A04"/>
    <w:rsid w:val="00281FD5"/>
    <w:rsid w:val="002B79D7"/>
    <w:rsid w:val="002D3CA3"/>
    <w:rsid w:val="002E1956"/>
    <w:rsid w:val="002E6780"/>
    <w:rsid w:val="002F5005"/>
    <w:rsid w:val="0030481B"/>
    <w:rsid w:val="003156FC"/>
    <w:rsid w:val="00315A75"/>
    <w:rsid w:val="0032230F"/>
    <w:rsid w:val="003254B5"/>
    <w:rsid w:val="0037121F"/>
    <w:rsid w:val="00395663"/>
    <w:rsid w:val="003A1534"/>
    <w:rsid w:val="003A5C1B"/>
    <w:rsid w:val="003A6B7D"/>
    <w:rsid w:val="003B06CA"/>
    <w:rsid w:val="003C449C"/>
    <w:rsid w:val="003C563F"/>
    <w:rsid w:val="003F5B62"/>
    <w:rsid w:val="004071FC"/>
    <w:rsid w:val="004142CD"/>
    <w:rsid w:val="004330D8"/>
    <w:rsid w:val="00441DE4"/>
    <w:rsid w:val="00445947"/>
    <w:rsid w:val="004477E5"/>
    <w:rsid w:val="004813B3"/>
    <w:rsid w:val="00496591"/>
    <w:rsid w:val="004C2C3B"/>
    <w:rsid w:val="004C63E4"/>
    <w:rsid w:val="004D3011"/>
    <w:rsid w:val="00510632"/>
    <w:rsid w:val="0051173F"/>
    <w:rsid w:val="005262AC"/>
    <w:rsid w:val="00544131"/>
    <w:rsid w:val="0057655A"/>
    <w:rsid w:val="005B0E90"/>
    <w:rsid w:val="005C74F5"/>
    <w:rsid w:val="005E39D5"/>
    <w:rsid w:val="00600670"/>
    <w:rsid w:val="0062123A"/>
    <w:rsid w:val="0062339A"/>
    <w:rsid w:val="00646E75"/>
    <w:rsid w:val="006771D0"/>
    <w:rsid w:val="00680D95"/>
    <w:rsid w:val="00686183"/>
    <w:rsid w:val="00694E98"/>
    <w:rsid w:val="006E174D"/>
    <w:rsid w:val="007139A5"/>
    <w:rsid w:val="00715FCB"/>
    <w:rsid w:val="00743101"/>
    <w:rsid w:val="00770334"/>
    <w:rsid w:val="007775E1"/>
    <w:rsid w:val="007867A0"/>
    <w:rsid w:val="007920D4"/>
    <w:rsid w:val="007927F5"/>
    <w:rsid w:val="00792EAB"/>
    <w:rsid w:val="007A1F45"/>
    <w:rsid w:val="007D407F"/>
    <w:rsid w:val="00802CA0"/>
    <w:rsid w:val="00821752"/>
    <w:rsid w:val="00832B39"/>
    <w:rsid w:val="008C644A"/>
    <w:rsid w:val="008F2702"/>
    <w:rsid w:val="008F37B1"/>
    <w:rsid w:val="008F3B10"/>
    <w:rsid w:val="00914954"/>
    <w:rsid w:val="009260CD"/>
    <w:rsid w:val="00935166"/>
    <w:rsid w:val="0093542D"/>
    <w:rsid w:val="00950261"/>
    <w:rsid w:val="00952C25"/>
    <w:rsid w:val="009C24DB"/>
    <w:rsid w:val="009C3B50"/>
    <w:rsid w:val="009C6482"/>
    <w:rsid w:val="009C67E3"/>
    <w:rsid w:val="009F1374"/>
    <w:rsid w:val="009F4571"/>
    <w:rsid w:val="00A15BA4"/>
    <w:rsid w:val="00A2118D"/>
    <w:rsid w:val="00A453FE"/>
    <w:rsid w:val="00A500C1"/>
    <w:rsid w:val="00A825CE"/>
    <w:rsid w:val="00A84681"/>
    <w:rsid w:val="00AA2D40"/>
    <w:rsid w:val="00AD76E2"/>
    <w:rsid w:val="00B20152"/>
    <w:rsid w:val="00B359E4"/>
    <w:rsid w:val="00B418ED"/>
    <w:rsid w:val="00B57D98"/>
    <w:rsid w:val="00B70850"/>
    <w:rsid w:val="00B709D2"/>
    <w:rsid w:val="00B86330"/>
    <w:rsid w:val="00B9439F"/>
    <w:rsid w:val="00C01F93"/>
    <w:rsid w:val="00C066B6"/>
    <w:rsid w:val="00C34F4A"/>
    <w:rsid w:val="00C37BA1"/>
    <w:rsid w:val="00C4674C"/>
    <w:rsid w:val="00C506CF"/>
    <w:rsid w:val="00C56C83"/>
    <w:rsid w:val="00C72BED"/>
    <w:rsid w:val="00C9578B"/>
    <w:rsid w:val="00CA7627"/>
    <w:rsid w:val="00CB0055"/>
    <w:rsid w:val="00CC0C6D"/>
    <w:rsid w:val="00D04BFE"/>
    <w:rsid w:val="00D2522B"/>
    <w:rsid w:val="00D422DE"/>
    <w:rsid w:val="00D5459D"/>
    <w:rsid w:val="00D92ECE"/>
    <w:rsid w:val="00D940E8"/>
    <w:rsid w:val="00DA1F4D"/>
    <w:rsid w:val="00DD172A"/>
    <w:rsid w:val="00E06E4D"/>
    <w:rsid w:val="00E17166"/>
    <w:rsid w:val="00E25A26"/>
    <w:rsid w:val="00E4381A"/>
    <w:rsid w:val="00E55D74"/>
    <w:rsid w:val="00F0112B"/>
    <w:rsid w:val="00F11F22"/>
    <w:rsid w:val="00F17D8E"/>
    <w:rsid w:val="00F60274"/>
    <w:rsid w:val="00F60747"/>
    <w:rsid w:val="00F63E8B"/>
    <w:rsid w:val="00F667A0"/>
    <w:rsid w:val="00F77FB9"/>
    <w:rsid w:val="00F8321F"/>
    <w:rsid w:val="00F83F1E"/>
    <w:rsid w:val="00FB068F"/>
    <w:rsid w:val="00FD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F57D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220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0.png"/><Relationship Id="rId17" Type="http://schemas.openxmlformats.org/officeDocument/2006/relationships/hyperlink" Target="mailto:njassineadrien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EN%20QALF\AppData\Local\Microsoft\Office\16.0\DTS\fr-FR%7b01E0EF53-0377-41B7-8A2F-207F037EC8FD%7d\%7bEBC5E4D8-A553-486B-9905-6F9718CD8144%7dTFf342c465-dd43-45a1-bd10-28181beba3d342c38c7b_win32-b260251650d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BD7CD17FB1401BA2023B339F1D51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C7EB57-219A-4F19-8303-46D22E8E9114}"/>
      </w:docPartPr>
      <w:docPartBody>
        <w:p w:rsidR="00D315DA" w:rsidRDefault="003C25BE" w:rsidP="003C25BE">
          <w:pPr>
            <w:pStyle w:val="33BD7CD17FB1401BA2023B339F1D518C"/>
          </w:pPr>
          <w:r w:rsidRPr="008F2702">
            <w:rPr>
              <w:lang w:bidi="fr-FR"/>
            </w:rPr>
            <w:t>Profil</w:t>
          </w:r>
        </w:p>
      </w:docPartBody>
    </w:docPart>
    <w:docPart>
      <w:docPartPr>
        <w:name w:val="9C4D3A82ED5E4236B48505D1344ED6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2B7EA2-2273-4AED-8951-7070BC8F6843}"/>
      </w:docPartPr>
      <w:docPartBody>
        <w:p w:rsidR="00D315DA" w:rsidRDefault="003C25BE" w:rsidP="003C25BE">
          <w:pPr>
            <w:pStyle w:val="9C4D3A82ED5E4236B48505D1344ED6CE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FC6352DF2217462FB1F76A902A79C6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65AE0A-2D46-43D5-B470-D4967AE2BB69}"/>
      </w:docPartPr>
      <w:docPartBody>
        <w:p w:rsidR="00D315DA" w:rsidRDefault="003C25BE" w:rsidP="003C25BE">
          <w:pPr>
            <w:pStyle w:val="FC6352DF2217462FB1F76A902A79C64D"/>
          </w:pPr>
          <w:r w:rsidRPr="008F2702">
            <w:rPr>
              <w:lang w:bidi="fr-FR"/>
            </w:rPr>
            <w:t>Loisirs</w:t>
          </w:r>
        </w:p>
      </w:docPartBody>
    </w:docPart>
    <w:docPart>
      <w:docPartPr>
        <w:name w:val="9D8E9991A3D44FE6913267BD024523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73A70F-2EA9-4470-A878-72E5F509FE46}"/>
      </w:docPartPr>
      <w:docPartBody>
        <w:p w:rsidR="00D315DA" w:rsidRDefault="003C25BE" w:rsidP="003C25BE">
          <w:pPr>
            <w:pStyle w:val="9D8E9991A3D44FE6913267BD0245233E"/>
          </w:pPr>
          <w:r w:rsidRPr="008F2702">
            <w:rPr>
              <w:lang w:bidi="fr-FR"/>
            </w:rPr>
            <w:t>FORMATION</w:t>
          </w:r>
        </w:p>
      </w:docPartBody>
    </w:docPart>
    <w:docPart>
      <w:docPartPr>
        <w:name w:val="FF512597AB72435CBC4C28C0B1CB02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5E9D8F-2853-43CC-9E13-9D6C16CE2494}"/>
      </w:docPartPr>
      <w:docPartBody>
        <w:p w:rsidR="00D315DA" w:rsidRDefault="003C25BE" w:rsidP="003C25BE">
          <w:pPr>
            <w:pStyle w:val="FF512597AB72435CBC4C28C0B1CB0279"/>
          </w:pPr>
          <w:r w:rsidRPr="008F2702">
            <w:rPr>
              <w:lang w:bidi="fr-FR"/>
            </w:rPr>
            <w:t>PARCOURS PROFESSIONNEL</w:t>
          </w:r>
        </w:p>
      </w:docPartBody>
    </w:docPart>
    <w:docPart>
      <w:docPartPr>
        <w:name w:val="2AC67472469048A98A62D627ED0A23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BB6868-8686-4F5E-8A69-3369054985AD}"/>
      </w:docPartPr>
      <w:docPartBody>
        <w:p w:rsidR="00D315DA" w:rsidRDefault="003C25BE" w:rsidP="003C25BE">
          <w:pPr>
            <w:pStyle w:val="2AC67472469048A98A62D627ED0A2359"/>
          </w:pPr>
          <w:r w:rsidRPr="008F2702">
            <w:rPr>
              <w:rStyle w:val="Titre2Car"/>
              <w:lang w:bidi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C8"/>
    <w:rsid w:val="000E7614"/>
    <w:rsid w:val="001C6BFC"/>
    <w:rsid w:val="001E2ED9"/>
    <w:rsid w:val="00222E54"/>
    <w:rsid w:val="00296FD1"/>
    <w:rsid w:val="002A332F"/>
    <w:rsid w:val="002B79D7"/>
    <w:rsid w:val="002E1956"/>
    <w:rsid w:val="00395663"/>
    <w:rsid w:val="003C25BE"/>
    <w:rsid w:val="003C449C"/>
    <w:rsid w:val="004477E5"/>
    <w:rsid w:val="005159CF"/>
    <w:rsid w:val="00544131"/>
    <w:rsid w:val="005D5A0A"/>
    <w:rsid w:val="006969C8"/>
    <w:rsid w:val="007463A2"/>
    <w:rsid w:val="00781090"/>
    <w:rsid w:val="007A1F45"/>
    <w:rsid w:val="00832B39"/>
    <w:rsid w:val="008C463E"/>
    <w:rsid w:val="00935166"/>
    <w:rsid w:val="009830D9"/>
    <w:rsid w:val="009C3B50"/>
    <w:rsid w:val="009C6482"/>
    <w:rsid w:val="009F1768"/>
    <w:rsid w:val="00B47C83"/>
    <w:rsid w:val="00CB2613"/>
    <w:rsid w:val="00D255C7"/>
    <w:rsid w:val="00D315DA"/>
    <w:rsid w:val="00D92ECE"/>
    <w:rsid w:val="00D940E8"/>
    <w:rsid w:val="00DE302A"/>
    <w:rsid w:val="00E00E69"/>
    <w:rsid w:val="00EC48D7"/>
    <w:rsid w:val="00EE21A9"/>
    <w:rsid w:val="00F0112B"/>
    <w:rsid w:val="00F83F1E"/>
    <w:rsid w:val="00FB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rsid w:val="003C25BE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3C25BE"/>
    <w:rPr>
      <w:rFonts w:ascii="Century Gothic" w:eastAsiaTheme="majorEastAsia" w:hAnsi="Century Gothic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33BD7CD17FB1401BA2023B339F1D518C">
    <w:name w:val="33BD7CD17FB1401BA2023B339F1D518C"/>
    <w:rsid w:val="003C25BE"/>
  </w:style>
  <w:style w:type="paragraph" w:customStyle="1" w:styleId="9C4D3A82ED5E4236B48505D1344ED6CE">
    <w:name w:val="9C4D3A82ED5E4236B48505D1344ED6CE"/>
    <w:rsid w:val="003C25BE"/>
  </w:style>
  <w:style w:type="paragraph" w:customStyle="1" w:styleId="FC6352DF2217462FB1F76A902A79C64D">
    <w:name w:val="FC6352DF2217462FB1F76A902A79C64D"/>
    <w:rsid w:val="003C25BE"/>
  </w:style>
  <w:style w:type="paragraph" w:customStyle="1" w:styleId="9D8E9991A3D44FE6913267BD0245233E">
    <w:name w:val="9D8E9991A3D44FE6913267BD0245233E"/>
    <w:rsid w:val="003C25BE"/>
  </w:style>
  <w:style w:type="paragraph" w:customStyle="1" w:styleId="FF512597AB72435CBC4C28C0B1CB0279">
    <w:name w:val="FF512597AB72435CBC4C28C0B1CB0279"/>
    <w:rsid w:val="003C25BE"/>
  </w:style>
  <w:style w:type="paragraph" w:customStyle="1" w:styleId="2AC67472469048A98A62D627ED0A2359">
    <w:name w:val="2AC67472469048A98A62D627ED0A2359"/>
    <w:rsid w:val="003C25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{EBC5E4D8-A553-486B-9905-6F9718CD8144}TFf342c465-dd43-45a1-bd10-28181beba3d342c38c7b_win32-b260251650d0</Template>
  <TotalTime>0</TotalTime>
  <Pages>2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2026-02-08T23:01:00Z</dcterms:created>
  <dcterms:modified xsi:type="dcterms:W3CDTF">2026-02-14T10:38:00Z</dcterms:modified>
</cp:coreProperties>
</file>