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1260"/>
        <w:tblW w:w="1134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7020"/>
      </w:tblGrid>
      <w:tr w:rsidR="001B2ABD" w:rsidRPr="001B05CB" w14:paraId="3986EB1D" w14:textId="77777777" w:rsidTr="00BF1908">
        <w:trPr>
          <w:trHeight w:val="4410"/>
        </w:trPr>
        <w:tc>
          <w:tcPr>
            <w:tcW w:w="3600" w:type="dxa"/>
            <w:vAlign w:val="bottom"/>
          </w:tcPr>
          <w:p w14:paraId="7A8A7830" w14:textId="77777777" w:rsidR="001B2ABD" w:rsidRPr="008F2702" w:rsidRDefault="001B2ABD" w:rsidP="00F60B61">
            <w:pPr>
              <w:tabs>
                <w:tab w:val="left" w:pos="990"/>
              </w:tabs>
              <w:jc w:val="center"/>
            </w:pPr>
            <w:r w:rsidRPr="008F2702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12892FB8" wp14:editId="382E9E09">
                      <wp:extent cx="2122805" cy="2122805"/>
                      <wp:effectExtent l="19050" t="19050" r="29845" b="29845"/>
                      <wp:docPr id="2" name="Ovale 2" title="Portrait professionnel d’un hom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BB947E" w14:textId="77777777" w:rsidR="00F17D8E" w:rsidRPr="00F17D8E" w:rsidRDefault="00F17D8E" w:rsidP="00F17D8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2892FB8" id="Ovale 2" o:spid="_x0000_s1026" alt="Titre : Portrait professionnel d’un homme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6ABB947E" w14:textId="77777777" w:rsidR="00F17D8E" w:rsidRPr="00F17D8E" w:rsidRDefault="00F17D8E" w:rsidP="00F17D8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2D31B9E8" w14:textId="77777777" w:rsidR="001B2ABD" w:rsidRPr="008F2702" w:rsidRDefault="001B2ABD" w:rsidP="00F60B61">
            <w:pPr>
              <w:tabs>
                <w:tab w:val="left" w:pos="990"/>
              </w:tabs>
            </w:pPr>
          </w:p>
        </w:tc>
        <w:tc>
          <w:tcPr>
            <w:tcW w:w="7020" w:type="dxa"/>
            <w:vAlign w:val="bottom"/>
          </w:tcPr>
          <w:p w14:paraId="7C47C2C1" w14:textId="77777777" w:rsidR="001B2ABD" w:rsidRDefault="001B05CB" w:rsidP="001B05CB">
            <w:pPr>
              <w:pStyle w:val="Titre"/>
              <w:rPr>
                <w:szCs w:val="96"/>
                <w:lang w:val="en-US"/>
              </w:rPr>
            </w:pPr>
            <w:r w:rsidRPr="006577F4">
              <w:rPr>
                <w:szCs w:val="96"/>
                <w:lang w:val="en-US"/>
              </w:rPr>
              <w:t>noubam njassine</w:t>
            </w:r>
          </w:p>
          <w:p w14:paraId="4365F579" w14:textId="18D46C91" w:rsidR="001B05CB" w:rsidRPr="001B05CB" w:rsidRDefault="001B05CB" w:rsidP="001B05CB">
            <w:pPr>
              <w:rPr>
                <w:lang w:val="en-US"/>
              </w:rPr>
            </w:pPr>
            <w:proofErr w:type="spellStart"/>
            <w:r w:rsidRPr="006E174D">
              <w:rPr>
                <w:sz w:val="20"/>
                <w:szCs w:val="20"/>
                <w:lang w:val="en-US"/>
              </w:rPr>
              <w:t>Développeur</w:t>
            </w:r>
            <w:proofErr w:type="spellEnd"/>
            <w:r w:rsidRPr="006E174D">
              <w:rPr>
                <w:sz w:val="20"/>
                <w:szCs w:val="20"/>
                <w:lang w:val="en-US"/>
              </w:rPr>
              <w:t xml:space="preserve"> Web Full</w:t>
            </w:r>
            <w:r w:rsidRPr="006E174D">
              <w:rPr>
                <w:sz w:val="20"/>
                <w:szCs w:val="20"/>
                <w:lang w:val="en-US"/>
              </w:rPr>
              <w:noBreakHyphen/>
              <w:t>Stack (Java Spring Boot - Angular - PHP Laravel)</w:t>
            </w:r>
          </w:p>
        </w:tc>
      </w:tr>
      <w:tr w:rsidR="001B2ABD" w:rsidRPr="008F2702" w14:paraId="44C90CDE" w14:textId="77777777" w:rsidTr="00BF1908">
        <w:tc>
          <w:tcPr>
            <w:tcW w:w="3600" w:type="dxa"/>
          </w:tcPr>
          <w:sdt>
            <w:sdtPr>
              <w:rPr>
                <w:color w:val="355D7E" w:themeColor="accent1" w:themeShade="80"/>
              </w:rPr>
              <w:id w:val="-1711873194"/>
              <w:placeholder>
                <w:docPart w:val="4D5FBE6D02EF423FA3A7C33F4069795A"/>
              </w:placeholder>
              <w:temporary/>
              <w:showingPlcHdr/>
              <w15:appearance w15:val="hidden"/>
            </w:sdtPr>
            <w:sdtContent>
              <w:p w14:paraId="07F68E4E" w14:textId="77777777" w:rsidR="001B2ABD" w:rsidRPr="004232FA" w:rsidRDefault="00036450" w:rsidP="00F60B61">
                <w:pPr>
                  <w:pStyle w:val="Titre3"/>
                  <w:rPr>
                    <w:color w:val="355D7E" w:themeColor="accent1" w:themeShade="80"/>
                  </w:rPr>
                </w:pPr>
                <w:r w:rsidRPr="004232FA">
                  <w:rPr>
                    <w:color w:val="355D7E" w:themeColor="accent1" w:themeShade="80"/>
                    <w:lang w:bidi="fr-FR"/>
                  </w:rPr>
                  <w:t>Profil</w:t>
                </w:r>
              </w:p>
            </w:sdtContent>
          </w:sdt>
          <w:p w14:paraId="6BE48314" w14:textId="71CB22B9" w:rsidR="00F23C27" w:rsidRDefault="00F23C27" w:rsidP="00F23C27">
            <w:pPr>
              <w:pStyle w:val="Titre3"/>
              <w:jc w:val="both"/>
              <w:rPr>
                <w:rFonts w:eastAsiaTheme="minorEastAsia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F76B7B">
              <w:rPr>
                <w:rFonts w:eastAsiaTheme="minorEastAsia" w:cstheme="minorBidi"/>
                <w:b w:val="0"/>
                <w:caps w:val="0"/>
                <w:color w:val="auto"/>
                <w:sz w:val="20"/>
                <w:szCs w:val="20"/>
              </w:rPr>
              <w:t xml:space="preserve"> Développeur Full-Stack spécialisé en conception d’applications web modernes basées sur des API REST sécurisées. Expérience pratique avec Spring Boot (backend), </w:t>
            </w:r>
            <w:proofErr w:type="spellStart"/>
            <w:r w:rsidRPr="00F76B7B">
              <w:rPr>
                <w:rFonts w:eastAsiaTheme="minorEastAsia" w:cstheme="minorBidi"/>
                <w:b w:val="0"/>
                <w:caps w:val="0"/>
                <w:color w:val="auto"/>
                <w:sz w:val="20"/>
                <w:szCs w:val="20"/>
              </w:rPr>
              <w:t>Angular</w:t>
            </w:r>
            <w:proofErr w:type="spellEnd"/>
            <w:r w:rsidRPr="00F76B7B">
              <w:rPr>
                <w:rFonts w:eastAsiaTheme="minorEastAsia" w:cstheme="minorBidi"/>
                <w:b w:val="0"/>
                <w:caps w:val="0"/>
                <w:color w:val="auto"/>
                <w:sz w:val="20"/>
                <w:szCs w:val="20"/>
              </w:rPr>
              <w:t xml:space="preserve"> (frontend) et </w:t>
            </w:r>
            <w:proofErr w:type="spellStart"/>
            <w:r w:rsidRPr="00F76B7B">
              <w:rPr>
                <w:rFonts w:eastAsiaTheme="minorEastAsia" w:cstheme="minorBidi"/>
                <w:b w:val="0"/>
                <w:caps w:val="0"/>
                <w:color w:val="auto"/>
                <w:sz w:val="20"/>
                <w:szCs w:val="20"/>
              </w:rPr>
              <w:t>Laravel</w:t>
            </w:r>
            <w:proofErr w:type="spellEnd"/>
            <w:r w:rsidRPr="00F76B7B">
              <w:rPr>
                <w:rFonts w:eastAsiaTheme="minorEastAsia" w:cstheme="minorBidi"/>
                <w:b w:val="0"/>
                <w:caps w:val="0"/>
                <w:color w:val="auto"/>
                <w:sz w:val="20"/>
                <w:szCs w:val="20"/>
              </w:rPr>
              <w:t>. Habitué à structurer des projets complets : base de données, authentification JWT, architecture MVC, tests et déploiement. Étudiant en BTS Informatique, orienté qualité de code, performance et bonnes pratiques.</w:t>
            </w:r>
          </w:p>
          <w:p w14:paraId="6A783A29" w14:textId="52CF3257" w:rsidR="00036450" w:rsidRPr="008F2702" w:rsidRDefault="00036450" w:rsidP="00F60B61"/>
          <w:p w14:paraId="215C1FF2" w14:textId="77777777" w:rsidR="00036450" w:rsidRPr="008F2702" w:rsidRDefault="00036450" w:rsidP="00F60B61"/>
          <w:sdt>
            <w:sdtPr>
              <w:rPr>
                <w:color w:val="355D7E" w:themeColor="accent1" w:themeShade="80"/>
              </w:rPr>
              <w:id w:val="-1954003311"/>
              <w:placeholder>
                <w:docPart w:val="95F01E28A4244286BF14C7749CD1CB26"/>
              </w:placeholder>
              <w:temporary/>
              <w:showingPlcHdr/>
              <w15:appearance w15:val="hidden"/>
            </w:sdtPr>
            <w:sdtContent>
              <w:p w14:paraId="664253B7" w14:textId="77777777" w:rsidR="00036450" w:rsidRPr="004232FA" w:rsidRDefault="00CB0055" w:rsidP="00F60B61">
                <w:pPr>
                  <w:pStyle w:val="Titre3"/>
                  <w:rPr>
                    <w:color w:val="355D7E" w:themeColor="accent1" w:themeShade="80"/>
                  </w:rPr>
                </w:pPr>
                <w:r w:rsidRPr="004232FA">
                  <w:rPr>
                    <w:color w:val="355D7E" w:themeColor="accent1" w:themeShade="80"/>
                    <w:lang w:bidi="fr-FR"/>
                  </w:rPr>
                  <w:t>Contact</w:t>
                </w:r>
              </w:p>
            </w:sdtContent>
          </w:sdt>
          <w:p w14:paraId="493C5639" w14:textId="77777777" w:rsidR="00F23C27" w:rsidRPr="009F4571" w:rsidRDefault="00F23C27" w:rsidP="00F23C27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0B4B8869" wp14:editId="6BBCEA93">
                      <wp:extent cx="280035" cy="276871"/>
                      <wp:effectExtent l="0" t="0" r="5715" b="8890"/>
                      <wp:docPr id="21" name="Groupe 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035" cy="276871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E9506" id="Groupe 21" o:spid="_x0000_s1026" alt="icône de gps" style="width:22.05pt;height:21.8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">
                      <v:shape id="Forme libre : Forme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94b6d2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23" o:spid="_x0000_s1028" type="#_x0000_t75" alt="Icône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2" o:title="Icô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9F4571">
              <w:rPr>
                <w:lang w:val="en-US"/>
              </w:rPr>
              <w:t>Yaoundé, Cameroun</w:t>
            </w:r>
          </w:p>
          <w:p w14:paraId="2AC49343" w14:textId="77777777" w:rsidR="00F23C27" w:rsidRPr="009F4571" w:rsidRDefault="00F23C27" w:rsidP="00F23C27">
            <w:pPr>
              <w:rPr>
                <w:lang w:val="en-US"/>
              </w:rPr>
            </w:pPr>
          </w:p>
          <w:p w14:paraId="525240EA" w14:textId="77777777" w:rsidR="00F23C27" w:rsidRPr="009F4571" w:rsidRDefault="00F23C27" w:rsidP="00F23C27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97FFFB7" wp14:editId="4E81E220">
                      <wp:extent cx="261878" cy="261386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1878" cy="261386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8DFA31" id="Groupe 22" o:spid="_x0000_s1026" alt="icône de téléphone" style="width:20.6pt;height:20.6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">
                      <v:shape id="Forme libre : Forme 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dd804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8" o:spid="_x0000_s1028" type="#_x0000_t75" alt="Icône de téléphone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Icône de téléph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9F4571">
              <w:rPr>
                <w:lang w:val="en-US"/>
              </w:rPr>
              <w:t>+237 674 88 26 03</w:t>
            </w:r>
          </w:p>
          <w:p w14:paraId="3891271A" w14:textId="77777777" w:rsidR="00F23C27" w:rsidRPr="009F4571" w:rsidRDefault="00F23C27" w:rsidP="00F23C27">
            <w:pPr>
              <w:rPr>
                <w:lang w:val="en-US"/>
              </w:rPr>
            </w:pPr>
          </w:p>
          <w:p w14:paraId="3395DEF9" w14:textId="77777777" w:rsidR="00F23C27" w:rsidRPr="009F4571" w:rsidRDefault="00F23C27" w:rsidP="00F23C27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67CCCCE0" wp14:editId="36DC92C1">
                      <wp:extent cx="278130" cy="285262"/>
                      <wp:effectExtent l="0" t="0" r="7620" b="635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130" cy="285262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262B4F" id="Groupe 24" o:spid="_x0000_s1026" alt="icône de courrier" style="width:21.9pt;height:22.4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d8b25c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2" o:spid="_x0000_s1028" type="#_x0000_t75" alt="Icône de courrier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6" o:title="Icône de courrier"/>
                      </v:shape>
                      <w10:anchorlock/>
                    </v:group>
                  </w:pict>
                </mc:Fallback>
              </mc:AlternateContent>
            </w:r>
            <w:hyperlink r:id="rId17" w:history="1">
              <w:r w:rsidRPr="009F4571">
                <w:rPr>
                  <w:rStyle w:val="Lienhypertexte"/>
                  <w:lang w:val="en-US"/>
                </w:rPr>
                <w:t>njassineadrien@gmail.com</w:t>
              </w:r>
            </w:hyperlink>
          </w:p>
          <w:p w14:paraId="1797B7B9" w14:textId="77777777" w:rsidR="00F23C27" w:rsidRPr="009F4571" w:rsidRDefault="00F23C27" w:rsidP="00F23C27">
            <w:pPr>
              <w:rPr>
                <w:lang w:val="en-US"/>
              </w:rPr>
            </w:pPr>
          </w:p>
          <w:p w14:paraId="326FEFB4" w14:textId="77777777" w:rsidR="00F23C27" w:rsidRPr="009F4571" w:rsidRDefault="00F23C27" w:rsidP="00F23C27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6F6C6BC" wp14:editId="04330539">
                      <wp:extent cx="262513" cy="268423"/>
                      <wp:effectExtent l="0" t="0" r="4445" b="0"/>
                      <wp:docPr id="23" name="Groupe 23" descr="icône de site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513" cy="268423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e libre : Forme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 36" descr="icône de site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E36F29" id="Groupe 23" o:spid="_x0000_s1026" alt="icône de site web" style="width:20.65pt;height:21.1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a5ab8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6" o:spid="_x0000_s1028" type="#_x0000_t75" alt="icône de site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ône de site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9F4571">
              <w:rPr>
                <w:lang w:val="en-US"/>
              </w:rPr>
              <w:t>https://github.com/damso667</w:t>
            </w:r>
          </w:p>
          <w:p w14:paraId="32614522" w14:textId="08F095C1" w:rsidR="00036450" w:rsidRPr="00F23C27" w:rsidRDefault="00036450" w:rsidP="00F60B61">
            <w:pPr>
              <w:rPr>
                <w:rStyle w:val="Lienhypertexte"/>
                <w:lang w:val="en-US"/>
              </w:rPr>
            </w:pPr>
          </w:p>
          <w:p w14:paraId="58A5F002" w14:textId="77777777" w:rsidR="004142CD" w:rsidRPr="00F23C27" w:rsidRDefault="004142CD" w:rsidP="00F60B61">
            <w:pPr>
              <w:rPr>
                <w:lang w:val="en-US"/>
              </w:rPr>
            </w:pPr>
          </w:p>
          <w:sdt>
            <w:sdtPr>
              <w:rPr>
                <w:color w:val="B85A22" w:themeColor="accent2" w:themeShade="BF"/>
                <w:u w:val="single"/>
              </w:rPr>
              <w:id w:val="-1444214663"/>
              <w:placeholder>
                <w:docPart w:val="ACCF86CBC8C842C8810D471782FCAC3A"/>
              </w:placeholder>
              <w:temporary/>
              <w:showingPlcHdr/>
              <w15:appearance w15:val="hidden"/>
            </w:sdtPr>
            <w:sdtEndPr>
              <w:rPr>
                <w:color w:val="355D7E" w:themeColor="accent1" w:themeShade="80"/>
                <w:u w:val="none"/>
              </w:rPr>
            </w:sdtEndPr>
            <w:sdtContent>
              <w:p w14:paraId="70F56194" w14:textId="77777777" w:rsidR="004D3011" w:rsidRPr="004232FA" w:rsidRDefault="00CB0055" w:rsidP="00F60B61">
                <w:pPr>
                  <w:pStyle w:val="Titre3"/>
                  <w:rPr>
                    <w:color w:val="355D7E" w:themeColor="accent1" w:themeShade="80"/>
                  </w:rPr>
                </w:pPr>
                <w:r w:rsidRPr="004232FA">
                  <w:rPr>
                    <w:color w:val="355D7E" w:themeColor="accent1" w:themeShade="80"/>
                    <w:lang w:bidi="fr-FR"/>
                  </w:rPr>
                  <w:t>Loisirs</w:t>
                </w:r>
              </w:p>
            </w:sdtContent>
          </w:sdt>
          <w:p w14:paraId="6D306797" w14:textId="77777777" w:rsidR="001B05CB" w:rsidRPr="00F11F22" w:rsidRDefault="001B05CB" w:rsidP="001B05CB">
            <w:pPr>
              <w:pStyle w:val="Paragraphedeliste"/>
              <w:numPr>
                <w:ilvl w:val="0"/>
                <w:numId w:val="17"/>
              </w:numPr>
            </w:pPr>
            <w:r w:rsidRPr="00F11F22">
              <w:t>Veille technologique</w:t>
            </w:r>
          </w:p>
          <w:p w14:paraId="75030935" w14:textId="77777777" w:rsidR="001B05CB" w:rsidRPr="00F11F22" w:rsidRDefault="001B05CB" w:rsidP="001B05CB">
            <w:pPr>
              <w:pStyle w:val="Paragraphedeliste"/>
              <w:numPr>
                <w:ilvl w:val="0"/>
                <w:numId w:val="17"/>
              </w:numPr>
            </w:pPr>
            <w:r w:rsidRPr="00F11F22">
              <w:t>Développement de projets personnels</w:t>
            </w:r>
          </w:p>
          <w:p w14:paraId="1085321D" w14:textId="77777777" w:rsidR="001B05CB" w:rsidRDefault="001B05CB" w:rsidP="001B05CB">
            <w:pPr>
              <w:pStyle w:val="Paragraphedeliste"/>
              <w:numPr>
                <w:ilvl w:val="0"/>
                <w:numId w:val="17"/>
              </w:numPr>
            </w:pPr>
            <w:r w:rsidRPr="00F11F22">
              <w:t>Open source</w:t>
            </w:r>
          </w:p>
          <w:p w14:paraId="60E03FC0" w14:textId="77777777" w:rsidR="001B05CB" w:rsidRDefault="001B05CB" w:rsidP="001B05CB">
            <w:pPr>
              <w:pStyle w:val="Paragraphedeliste"/>
              <w:numPr>
                <w:ilvl w:val="0"/>
                <w:numId w:val="17"/>
              </w:numPr>
            </w:pPr>
            <w:r>
              <w:t>Passion pour la musique</w:t>
            </w:r>
          </w:p>
          <w:p w14:paraId="7DB66735" w14:textId="37A918FD" w:rsidR="004D3011" w:rsidRPr="008F2702" w:rsidRDefault="004D3011" w:rsidP="00F60B61"/>
        </w:tc>
        <w:tc>
          <w:tcPr>
            <w:tcW w:w="720" w:type="dxa"/>
          </w:tcPr>
          <w:p w14:paraId="59A250B1" w14:textId="77777777" w:rsidR="001B2ABD" w:rsidRPr="008F2702" w:rsidRDefault="001B2ABD" w:rsidP="00F60B61">
            <w:pPr>
              <w:tabs>
                <w:tab w:val="left" w:pos="990"/>
              </w:tabs>
            </w:pPr>
          </w:p>
        </w:tc>
        <w:tc>
          <w:tcPr>
            <w:tcW w:w="7020" w:type="dxa"/>
          </w:tcPr>
          <w:sdt>
            <w:sdtPr>
              <w:id w:val="1049110328"/>
              <w:placeholder>
                <w:docPart w:val="F91F9178453844E0BAE3027CF39C90DC"/>
              </w:placeholder>
              <w:temporary/>
              <w:showingPlcHdr/>
              <w15:appearance w15:val="hidden"/>
            </w:sdtPr>
            <w:sdtContent>
              <w:p w14:paraId="42FE7AA1" w14:textId="77777777" w:rsidR="001B2ABD" w:rsidRPr="008F2702" w:rsidRDefault="00E25A26" w:rsidP="00F60B61">
                <w:pPr>
                  <w:pStyle w:val="Titre2"/>
                </w:pPr>
                <w:r w:rsidRPr="008F2702">
                  <w:rPr>
                    <w:lang w:bidi="fr-FR"/>
                  </w:rPr>
                  <w:t>FORMATION</w:t>
                </w:r>
              </w:p>
            </w:sdtContent>
          </w:sdt>
          <w:p w14:paraId="255C3F93" w14:textId="77777777" w:rsidR="00F60B61" w:rsidRPr="004C2C3B" w:rsidRDefault="00F60B61" w:rsidP="00F60B61">
            <w:pPr>
              <w:pStyle w:val="Titre4"/>
              <w:rPr>
                <w:sz w:val="20"/>
                <w:szCs w:val="20"/>
              </w:rPr>
            </w:pPr>
            <w:r w:rsidRPr="004C2C3B">
              <w:rPr>
                <w:sz w:val="20"/>
                <w:szCs w:val="20"/>
              </w:rPr>
              <w:t>BTS Informatique – Développement d’applications</w:t>
            </w:r>
          </w:p>
          <w:p w14:paraId="5EFFB016" w14:textId="77777777" w:rsidR="00F60B61" w:rsidRPr="004C2C3B" w:rsidRDefault="00F60B61" w:rsidP="00F60B61">
            <w:pPr>
              <w:pStyle w:val="Titre4"/>
              <w:rPr>
                <w:sz w:val="20"/>
                <w:szCs w:val="20"/>
              </w:rPr>
            </w:pPr>
          </w:p>
          <w:p w14:paraId="121312FD" w14:textId="77777777" w:rsidR="00F60B61" w:rsidRDefault="00F60B61" w:rsidP="00F60B61">
            <w:pPr>
              <w:pStyle w:val="Titre4"/>
              <w:rPr>
                <w:sz w:val="20"/>
                <w:szCs w:val="20"/>
              </w:rPr>
            </w:pPr>
            <w:r w:rsidRPr="004C2C3B">
              <w:rPr>
                <w:sz w:val="20"/>
                <w:szCs w:val="20"/>
              </w:rPr>
              <w:t>Institut Universitaire MATAMFEN | Septembre 2024 – En cours</w:t>
            </w:r>
          </w:p>
          <w:p w14:paraId="47A21FBF" w14:textId="71B8939D" w:rsidR="00036450" w:rsidRPr="001B05CB" w:rsidRDefault="00F60B61" w:rsidP="001B05CB">
            <w:pPr>
              <w:pStyle w:val="Titre4"/>
              <w:rPr>
                <w:sz w:val="20"/>
                <w:szCs w:val="20"/>
              </w:rPr>
            </w:pPr>
            <w:r w:rsidRPr="007600EB">
              <w:rPr>
                <w:b w:val="0"/>
                <w:sz w:val="20"/>
                <w:szCs w:val="20"/>
              </w:rPr>
              <w:t>Conception full-stack, UML/MLD, bases relationnelles, sécurité API, projets complets</w:t>
            </w:r>
          </w:p>
          <w:sdt>
            <w:sdtPr>
              <w:id w:val="1001553383"/>
              <w:placeholder>
                <w:docPart w:val="680CACF79FB74F88B32F7502F6217D08"/>
              </w:placeholder>
              <w:temporary/>
              <w:showingPlcHdr/>
              <w15:appearance w15:val="hidden"/>
            </w:sdtPr>
            <w:sdtContent>
              <w:p w14:paraId="03B048D1" w14:textId="77777777" w:rsidR="00036450" w:rsidRPr="008F2702" w:rsidRDefault="00036450" w:rsidP="00F60B61">
                <w:pPr>
                  <w:pStyle w:val="Titre2"/>
                </w:pPr>
                <w:r w:rsidRPr="008F2702">
                  <w:rPr>
                    <w:lang w:bidi="fr-FR"/>
                  </w:rPr>
                  <w:t>PARCOURS PROFESSIONNEL</w:t>
                </w:r>
              </w:p>
            </w:sdtContent>
          </w:sdt>
          <w:p w14:paraId="2DAFB04E" w14:textId="77777777" w:rsidR="00F60B61" w:rsidRPr="003A5C1B" w:rsidRDefault="00F60B61" w:rsidP="00F60B61">
            <w:r w:rsidRPr="00CF273B">
              <w:rPr>
                <w:b/>
                <w:sz w:val="20"/>
                <w:szCs w:val="20"/>
              </w:rPr>
              <w:t>Stagiaire Développeur Web – MCA Conseils SARL</w:t>
            </w:r>
          </w:p>
          <w:p w14:paraId="480B69D7" w14:textId="77777777" w:rsidR="00F60B61" w:rsidRDefault="00F60B61" w:rsidP="00F60B61">
            <w:pPr>
              <w:pStyle w:val="Da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Pr="007703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mai</w:t>
            </w:r>
            <w:r w:rsidRPr="00770334">
              <w:rPr>
                <w:sz w:val="20"/>
                <w:szCs w:val="20"/>
              </w:rPr>
              <w:t xml:space="preserve"> 2025 </w:t>
            </w:r>
            <w:r w:rsidRPr="00770334">
              <w:rPr>
                <w:sz w:val="20"/>
                <w:szCs w:val="20"/>
                <w:lang w:bidi="fr-FR"/>
              </w:rPr>
              <w:t>-</w:t>
            </w:r>
            <w:r w:rsidRPr="00770334">
              <w:rPr>
                <w:sz w:val="20"/>
                <w:szCs w:val="20"/>
              </w:rPr>
              <w:t>12 Septembre 2025</w:t>
            </w:r>
          </w:p>
          <w:p w14:paraId="78E83E36" w14:textId="77777777" w:rsidR="00F60B61" w:rsidRPr="003A5C1B" w:rsidRDefault="00F60B61" w:rsidP="00F60B61"/>
          <w:p w14:paraId="00A7870C" w14:textId="77777777" w:rsidR="00F60B61" w:rsidRPr="00A57E4F" w:rsidRDefault="00F60B61" w:rsidP="00F60B61">
            <w:pPr>
              <w:pStyle w:val="Paragraphedeliste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57E4F">
              <w:rPr>
                <w:sz w:val="20"/>
                <w:szCs w:val="20"/>
              </w:rPr>
              <w:t xml:space="preserve">Développement et maintenance d'applications web internes en </w:t>
            </w:r>
            <w:proofErr w:type="spellStart"/>
            <w:r w:rsidRPr="00A57E4F">
              <w:rPr>
                <w:b/>
                <w:bCs/>
                <w:sz w:val="20"/>
                <w:szCs w:val="20"/>
              </w:rPr>
              <w:t>Laravel</w:t>
            </w:r>
            <w:proofErr w:type="spellEnd"/>
            <w:r w:rsidRPr="00A57E4F">
              <w:rPr>
                <w:b/>
                <w:bCs/>
                <w:sz w:val="20"/>
                <w:szCs w:val="20"/>
              </w:rPr>
              <w:t xml:space="preserve"> (PHP)</w:t>
            </w:r>
            <w:r w:rsidRPr="00A57E4F">
              <w:rPr>
                <w:sz w:val="20"/>
                <w:szCs w:val="20"/>
              </w:rPr>
              <w:t xml:space="preserve"> </w:t>
            </w:r>
          </w:p>
          <w:p w14:paraId="35F47A5A" w14:textId="77777777" w:rsidR="00F60B61" w:rsidRPr="00A57E4F" w:rsidRDefault="00F60B61" w:rsidP="00F60B61">
            <w:pPr>
              <w:pStyle w:val="Paragraphedeliste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57E4F">
              <w:rPr>
                <w:sz w:val="20"/>
                <w:szCs w:val="20"/>
              </w:rPr>
              <w:t xml:space="preserve">Création d'interfaces HTML/CSS/JavaScript </w:t>
            </w:r>
          </w:p>
          <w:p w14:paraId="7F06A1DD" w14:textId="77777777" w:rsidR="00F60B61" w:rsidRPr="00A57E4F" w:rsidRDefault="00F60B61" w:rsidP="00F60B61">
            <w:pPr>
              <w:pStyle w:val="Paragraphedeliste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57E4F">
              <w:rPr>
                <w:sz w:val="20"/>
                <w:szCs w:val="20"/>
              </w:rPr>
              <w:t xml:space="preserve">Conception et implémentation d'API REST + intégration </w:t>
            </w:r>
            <w:r w:rsidRPr="00A57E4F">
              <w:rPr>
                <w:b/>
                <w:bCs/>
                <w:sz w:val="20"/>
                <w:szCs w:val="20"/>
              </w:rPr>
              <w:t>MySQL</w:t>
            </w:r>
            <w:r w:rsidRPr="00A57E4F">
              <w:rPr>
                <w:sz w:val="20"/>
                <w:szCs w:val="20"/>
              </w:rPr>
              <w:t xml:space="preserve"> (requêtes CRUD) </w:t>
            </w:r>
          </w:p>
          <w:p w14:paraId="3C7C986A" w14:textId="77777777" w:rsidR="00F60B61" w:rsidRPr="00A57E4F" w:rsidRDefault="00F60B61" w:rsidP="00F60B61">
            <w:pPr>
              <w:pStyle w:val="Paragraphedeliste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57E4F">
              <w:rPr>
                <w:sz w:val="20"/>
                <w:szCs w:val="20"/>
              </w:rPr>
              <w:t xml:space="preserve">Correction de bugs, optimisation performances </w:t>
            </w:r>
          </w:p>
          <w:p w14:paraId="12F0018A" w14:textId="77777777" w:rsidR="00F60B61" w:rsidRPr="001B05CB" w:rsidRDefault="00F60B61" w:rsidP="00F60B61">
            <w:pPr>
              <w:pStyle w:val="Paragraphedeliste"/>
              <w:numPr>
                <w:ilvl w:val="0"/>
                <w:numId w:val="14"/>
              </w:numPr>
            </w:pPr>
            <w:r w:rsidRPr="00A57E4F">
              <w:rPr>
                <w:sz w:val="20"/>
                <w:szCs w:val="20"/>
              </w:rPr>
              <w:t>Collaboration Git + modélisation UML/MLD</w:t>
            </w:r>
          </w:p>
          <w:p w14:paraId="1A651F1F" w14:textId="77777777" w:rsidR="001B05CB" w:rsidRPr="00A57E4F" w:rsidRDefault="001B05CB" w:rsidP="001B05CB">
            <w:pPr>
              <w:pStyle w:val="Paragraphedeliste"/>
            </w:pPr>
          </w:p>
          <w:p w14:paraId="6D58DAEA" w14:textId="77777777" w:rsidR="00F60B61" w:rsidRDefault="00F60B61" w:rsidP="00F60B61">
            <w:pPr>
              <w:rPr>
                <w:rFonts w:eastAsiaTheme="majorEastAsia" w:cstheme="majorBidi"/>
                <w:b/>
                <w:bCs/>
                <w:caps/>
                <w:sz w:val="22"/>
                <w:szCs w:val="26"/>
                <w:lang w:bidi="fr-FR"/>
              </w:rPr>
            </w:pPr>
            <w:r w:rsidRPr="009F1374">
              <w:rPr>
                <w:rFonts w:eastAsiaTheme="majorEastAsia" w:cstheme="majorBidi"/>
                <w:b/>
                <w:bCs/>
                <w:caps/>
                <w:sz w:val="22"/>
                <w:szCs w:val="26"/>
                <w:lang w:bidi="fr-FR"/>
              </w:rPr>
              <w:t>PROJETS PROFESSIONNELS &amp; ACADÉMIQUES</w:t>
            </w:r>
          </w:p>
          <w:p w14:paraId="04D3361A" w14:textId="77777777" w:rsidR="00F60B61" w:rsidRDefault="00F60B61" w:rsidP="00F60B61">
            <w:pPr>
              <w:rPr>
                <w:rFonts w:eastAsiaTheme="majorEastAsia" w:cstheme="majorBidi"/>
                <w:b/>
                <w:bCs/>
                <w:caps/>
                <w:sz w:val="22"/>
                <w:szCs w:val="26"/>
                <w:lang w:bidi="fr-FR"/>
              </w:rPr>
            </w:pPr>
            <w:r w:rsidRPr="009F1374">
              <w:rPr>
                <w:rFonts w:eastAsiaTheme="majorEastAsia" w:cstheme="majorBidi"/>
                <w:b/>
                <w:bCs/>
                <w:caps/>
                <w:noProof/>
                <w:sz w:val="22"/>
                <w:szCs w:val="26"/>
                <w:lang w:bidi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0C45FD" wp14:editId="6FE5B58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6985</wp:posOffset>
                      </wp:positionV>
                      <wp:extent cx="4286250" cy="0"/>
                      <wp:effectExtent l="0" t="0" r="0" b="0"/>
                      <wp:wrapNone/>
                      <wp:docPr id="58297084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A37AB8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.55pt" to="337.4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gZNmwEAAJQDAAAOAAAAZHJzL2Uyb0RvYy54bWysU9uO0zAQfUfiHyy/06QVrFZ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" strokecolor="#94b6d2 [3204]" strokeweight=".5pt">
                      <v:stroke joinstyle="miter"/>
                    </v:line>
                  </w:pict>
                </mc:Fallback>
              </mc:AlternateContent>
            </w:r>
          </w:p>
          <w:p w14:paraId="35CF36EC" w14:textId="77777777" w:rsidR="00F60B61" w:rsidRPr="004C2C3B" w:rsidRDefault="00F60B61" w:rsidP="00F60B61">
            <w:pPr>
              <w:rPr>
                <w:rFonts w:eastAsiaTheme="majorEastAsia" w:cstheme="majorBidi"/>
                <w:b/>
                <w:bCs/>
                <w:caps/>
                <w:sz w:val="20"/>
                <w:szCs w:val="20"/>
                <w:lang w:bidi="fr-FR"/>
              </w:rPr>
            </w:pP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</w:t>
            </w:r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pplication de gestion d’un laboratoire hospitalier (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S</w:t>
            </w:r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 xml:space="preserve">pring boot + </w:t>
            </w:r>
            <w:proofErr w:type="spellStart"/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</w:t>
            </w:r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ngular</w:t>
            </w:r>
            <w:proofErr w:type="spellEnd"/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) | 2025</w:t>
            </w:r>
          </w:p>
          <w:p w14:paraId="697ACD67" w14:textId="77777777" w:rsidR="00F60B61" w:rsidRPr="003A1534" w:rsidRDefault="00F60B61" w:rsidP="00F60B61">
            <w:pPr>
              <w:rPr>
                <w:rFonts w:eastAsiaTheme="majorEastAsia" w:cstheme="majorBidi"/>
                <w:caps/>
                <w:szCs w:val="18"/>
                <w:lang w:bidi="fr-FR"/>
              </w:rPr>
            </w:pPr>
          </w:p>
          <w:p w14:paraId="2726E82C" w14:textId="77777777" w:rsidR="00F60B61" w:rsidRPr="007600EB" w:rsidRDefault="00F60B61" w:rsidP="00F60B61">
            <w:pPr>
              <w:pStyle w:val="Paragraphedeliste"/>
              <w:numPr>
                <w:ilvl w:val="0"/>
                <w:numId w:val="15"/>
              </w:numPr>
              <w:rPr>
                <w:rFonts w:eastAsiaTheme="majorEastAsia" w:cstheme="majorBidi"/>
                <w:sz w:val="20"/>
                <w:szCs w:val="20"/>
                <w:lang w:bidi="fr-FR"/>
              </w:rPr>
            </w:pPr>
            <w:r w:rsidRPr="007600EB">
              <w:rPr>
                <w:rFonts w:eastAsiaTheme="majorEastAsia" w:cstheme="majorBidi"/>
                <w:sz w:val="20"/>
                <w:szCs w:val="20"/>
                <w:lang w:bidi="fr-FR"/>
              </w:rPr>
              <w:t>API REST sécurisée + gestion des rôles</w:t>
            </w:r>
          </w:p>
          <w:p w14:paraId="1AA5AE36" w14:textId="57084DD2" w:rsidR="00F60B61" w:rsidRPr="007600EB" w:rsidRDefault="00F60B61" w:rsidP="00F60B61">
            <w:pPr>
              <w:pStyle w:val="Paragraphedeliste"/>
              <w:numPr>
                <w:ilvl w:val="0"/>
                <w:numId w:val="15"/>
              </w:numPr>
              <w:rPr>
                <w:rFonts w:eastAsiaTheme="majorEastAsia" w:cstheme="majorBidi"/>
                <w:sz w:val="20"/>
                <w:szCs w:val="20"/>
                <w:lang w:bidi="fr-FR"/>
              </w:rPr>
            </w:pPr>
            <w:r w:rsidRPr="007600EB">
              <w:rPr>
                <w:rFonts w:eastAsiaTheme="majorEastAsia" w:cstheme="majorBidi"/>
                <w:sz w:val="20"/>
                <w:szCs w:val="20"/>
                <w:lang w:bidi="fr-FR"/>
              </w:rPr>
              <w:t>Intégration BD, tests, déploiement</w:t>
            </w:r>
            <w:r w:rsidR="001B05CB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et actif sur le web</w:t>
            </w:r>
          </w:p>
          <w:p w14:paraId="6119195E" w14:textId="77777777" w:rsidR="00F60B61" w:rsidRPr="007600EB" w:rsidRDefault="00F60B61" w:rsidP="00F60B61">
            <w:pPr>
              <w:pStyle w:val="Paragraphedeliste"/>
              <w:rPr>
                <w:rFonts w:eastAsiaTheme="majorEastAsia" w:cstheme="majorBidi"/>
                <w:sz w:val="20"/>
                <w:szCs w:val="20"/>
                <w:lang w:bidi="fr-FR"/>
              </w:rPr>
            </w:pPr>
          </w:p>
          <w:p w14:paraId="1AEF1D7E" w14:textId="77777777" w:rsidR="00F60B61" w:rsidRDefault="00F60B61" w:rsidP="00F60B61">
            <w:pP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</w:pPr>
            <w:r w:rsidRPr="006D0CC1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 xml:space="preserve">Application de mini-gestion bancaire – Spring Boot &amp; </w:t>
            </w:r>
            <w:proofErr w:type="spellStart"/>
            <w:r w:rsidRPr="006D0CC1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Angular</w:t>
            </w:r>
            <w:proofErr w:type="spellEnd"/>
            <w:r w:rsidRPr="006D0CC1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 xml:space="preserve"> (202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6</w:t>
            </w:r>
            <w:r w:rsidRPr="006D0CC1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)</w:t>
            </w:r>
          </w:p>
          <w:p w14:paraId="624B254A" w14:textId="77777777" w:rsidR="00F60B61" w:rsidRPr="007920D4" w:rsidRDefault="00F60B61" w:rsidP="00F60B61">
            <w:pPr>
              <w:rPr>
                <w:rFonts w:eastAsiaTheme="majorEastAsia" w:cstheme="majorBidi"/>
                <w:b/>
                <w:bCs/>
                <w:caps/>
                <w:sz w:val="20"/>
                <w:szCs w:val="20"/>
                <w:lang w:bidi="fr-FR"/>
              </w:rPr>
            </w:pPr>
          </w:p>
          <w:p w14:paraId="77E282C3" w14:textId="77777777" w:rsidR="00F60B61" w:rsidRPr="00AF5F1E" w:rsidRDefault="00F60B61" w:rsidP="00F60B61">
            <w:pPr>
              <w:pStyle w:val="Paragraphedeliste"/>
              <w:numPr>
                <w:ilvl w:val="0"/>
                <w:numId w:val="16"/>
              </w:numPr>
              <w:rPr>
                <w:rFonts w:eastAsiaTheme="majorEastAsia" w:cstheme="majorBidi"/>
                <w:sz w:val="20"/>
                <w:szCs w:val="20"/>
                <w:lang w:bidi="fr-FR"/>
              </w:rPr>
            </w:pPr>
            <w:r w:rsidRPr="00AF5F1E">
              <w:rPr>
                <w:rFonts w:eastAsiaTheme="majorEastAsia" w:cstheme="majorBidi"/>
                <w:sz w:val="20"/>
                <w:szCs w:val="20"/>
                <w:lang w:bidi="fr-FR"/>
              </w:rPr>
              <w:t>API REST sécurisée + gestion des rôles</w:t>
            </w:r>
          </w:p>
          <w:p w14:paraId="1AA811C4" w14:textId="44E663DD" w:rsidR="004D3011" w:rsidRPr="00BF1908" w:rsidRDefault="00F60B61" w:rsidP="00F60B61">
            <w:pPr>
              <w:pStyle w:val="Paragraphedeliste"/>
              <w:numPr>
                <w:ilvl w:val="0"/>
                <w:numId w:val="16"/>
              </w:numPr>
              <w:rPr>
                <w:rFonts w:eastAsiaTheme="majorEastAsia" w:cstheme="majorBidi"/>
                <w:sz w:val="20"/>
                <w:szCs w:val="20"/>
                <w:lang w:bidi="fr-FR"/>
              </w:rPr>
            </w:pPr>
            <w:r w:rsidRPr="00AF5F1E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Intégration B</w:t>
            </w:r>
            <w:r>
              <w:rPr>
                <w:rFonts w:eastAsiaTheme="majorEastAsia" w:cstheme="majorBidi"/>
                <w:sz w:val="20"/>
                <w:szCs w:val="20"/>
                <w:lang w:bidi="fr-FR"/>
              </w:rPr>
              <w:t>ase de données</w:t>
            </w:r>
            <w:r w:rsidRPr="00AF5F1E">
              <w:rPr>
                <w:rFonts w:eastAsiaTheme="majorEastAsia" w:cstheme="majorBidi"/>
                <w:sz w:val="20"/>
                <w:szCs w:val="20"/>
                <w:lang w:bidi="fr-FR"/>
              </w:rPr>
              <w:t>, tests, déploiement</w:t>
            </w:r>
            <w:r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actif</w:t>
            </w:r>
          </w:p>
          <w:sdt>
            <w:sdtPr>
              <w:id w:val="1669594239"/>
              <w:placeholder>
                <w:docPart w:val="4A84FF0E105A4071BCE0136284F478B5"/>
              </w:placeholder>
              <w:temporary/>
              <w:showingPlcHdr/>
              <w15:appearance w15:val="hidden"/>
            </w:sdtPr>
            <w:sdtContent>
              <w:p w14:paraId="3CBE5D93" w14:textId="77777777" w:rsidR="00036450" w:rsidRPr="008F2702" w:rsidRDefault="00180329" w:rsidP="00F60B61">
                <w:pPr>
                  <w:pStyle w:val="Titre2"/>
                </w:pPr>
                <w:r w:rsidRPr="008F2702">
                  <w:rPr>
                    <w:rStyle w:val="Titre2Car"/>
                    <w:b/>
                    <w:lang w:bidi="fr-FR"/>
                  </w:rPr>
                  <w:t>COMPÉTENCES</w:t>
                </w:r>
              </w:p>
            </w:sdtContent>
          </w:sdt>
          <w:p w14:paraId="7A7ADFE9" w14:textId="77777777" w:rsidR="00BF1908" w:rsidRPr="007600EB" w:rsidRDefault="00BF1908" w:rsidP="00BF1908">
            <w:pPr>
              <w:rPr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600EB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Langages</w:t>
            </w:r>
            <w:proofErr w:type="spellEnd"/>
            <w:r w:rsidRPr="007600EB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7600EB">
              <w:rPr>
                <w:color w:val="000000" w:themeColor="text1"/>
                <w:sz w:val="20"/>
                <w:szCs w:val="20"/>
                <w:lang w:val="en-US"/>
              </w:rPr>
              <w:t xml:space="preserve"> Java, Kotlin, PHP, TypeScript, JavaScript, SQL, HTML, CSS</w:t>
            </w:r>
          </w:p>
          <w:p w14:paraId="56ECF557" w14:textId="77777777" w:rsidR="00BF1908" w:rsidRPr="003D563D" w:rsidRDefault="00BF1908" w:rsidP="00BF1908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D563D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Frameworks &amp; Technologies:</w:t>
            </w:r>
            <w:r w:rsidRPr="003D563D">
              <w:rPr>
                <w:color w:val="000000" w:themeColor="text1"/>
                <w:sz w:val="20"/>
                <w:szCs w:val="20"/>
                <w:lang w:val="en-US"/>
              </w:rPr>
              <w:t xml:space="preserve"> Spring Boot, Angular, Laravel, JPA/Hibernate, JWT, Bootstrap, Tailwind CSS</w:t>
            </w:r>
          </w:p>
          <w:p w14:paraId="5B8CE2A5" w14:textId="77777777" w:rsidR="00BF1908" w:rsidRPr="003D563D" w:rsidRDefault="00BF1908" w:rsidP="00BF1908">
            <w:pPr>
              <w:rPr>
                <w:color w:val="000000" w:themeColor="text1"/>
                <w:sz w:val="20"/>
                <w:szCs w:val="20"/>
              </w:rPr>
            </w:pPr>
            <w:r w:rsidRPr="003D563D">
              <w:rPr>
                <w:b/>
                <w:bCs/>
                <w:color w:val="000000" w:themeColor="text1"/>
                <w:sz w:val="20"/>
                <w:szCs w:val="20"/>
              </w:rPr>
              <w:t>Bases de données :</w:t>
            </w:r>
            <w:r w:rsidRPr="003D563D">
              <w:rPr>
                <w:color w:val="000000" w:themeColor="text1"/>
                <w:sz w:val="20"/>
                <w:szCs w:val="20"/>
              </w:rPr>
              <w:t xml:space="preserve"> MySQL, Oracle</w:t>
            </w:r>
          </w:p>
          <w:p w14:paraId="69F549D1" w14:textId="77777777" w:rsidR="00BF1908" w:rsidRPr="003D563D" w:rsidRDefault="00BF1908" w:rsidP="00BF1908">
            <w:pPr>
              <w:rPr>
                <w:color w:val="000000" w:themeColor="text1"/>
                <w:sz w:val="20"/>
                <w:szCs w:val="20"/>
              </w:rPr>
            </w:pPr>
            <w:r w:rsidRPr="003D563D">
              <w:rPr>
                <w:b/>
                <w:bCs/>
                <w:color w:val="000000" w:themeColor="text1"/>
                <w:sz w:val="20"/>
                <w:szCs w:val="20"/>
              </w:rPr>
              <w:t>Outils :</w:t>
            </w:r>
            <w:r w:rsidRPr="003D563D">
              <w:rPr>
                <w:color w:val="000000" w:themeColor="text1"/>
                <w:sz w:val="20"/>
                <w:szCs w:val="20"/>
              </w:rPr>
              <w:t xml:space="preserve"> Git/GitHub, Postman, NetBeans, VS Code, XAMPP</w:t>
            </w:r>
          </w:p>
          <w:p w14:paraId="6E18B447" w14:textId="40E52684" w:rsidR="00036450" w:rsidRPr="008F2702" w:rsidRDefault="00BF1908" w:rsidP="00F60B61">
            <w:pPr>
              <w:rPr>
                <w:color w:val="FFFFFF" w:themeColor="background1"/>
              </w:rPr>
            </w:pPr>
            <w:r w:rsidRPr="003D563D">
              <w:rPr>
                <w:b/>
                <w:bCs/>
                <w:color w:val="000000" w:themeColor="text1"/>
                <w:sz w:val="20"/>
                <w:szCs w:val="20"/>
              </w:rPr>
              <w:t>Méthodes :</w:t>
            </w:r>
            <w:r w:rsidRPr="003D563D">
              <w:rPr>
                <w:color w:val="000000" w:themeColor="text1"/>
                <w:sz w:val="20"/>
                <w:szCs w:val="20"/>
              </w:rPr>
              <w:t xml:space="preserve"> UML, MLD, MVC, API REST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FFF6AE6" w14:textId="77777777" w:rsidR="00A17993" w:rsidRPr="008F2702" w:rsidRDefault="00A17993" w:rsidP="000C45FF">
      <w:pPr>
        <w:tabs>
          <w:tab w:val="left" w:pos="990"/>
        </w:tabs>
      </w:pPr>
    </w:p>
    <w:sectPr w:rsidR="00A17993" w:rsidRPr="008F2702" w:rsidSect="002D3CA3">
      <w:headerReference w:type="default" r:id="rId2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F09E" w14:textId="77777777" w:rsidR="008118CB" w:rsidRDefault="008118CB" w:rsidP="000C45FF">
      <w:r>
        <w:separator/>
      </w:r>
    </w:p>
  </w:endnote>
  <w:endnote w:type="continuationSeparator" w:id="0">
    <w:p w14:paraId="4E824B96" w14:textId="77777777" w:rsidR="008118CB" w:rsidRDefault="008118C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E97C" w14:textId="77777777" w:rsidR="008118CB" w:rsidRDefault="008118CB" w:rsidP="000C45FF">
      <w:r>
        <w:separator/>
      </w:r>
    </w:p>
  </w:footnote>
  <w:footnote w:type="continuationSeparator" w:id="0">
    <w:p w14:paraId="2B651869" w14:textId="77777777" w:rsidR="008118CB" w:rsidRDefault="008118C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7D35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696087"/>
    <w:multiLevelType w:val="hybridMultilevel"/>
    <w:tmpl w:val="D6E48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BC469A"/>
    <w:multiLevelType w:val="hybridMultilevel"/>
    <w:tmpl w:val="8AC2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F3873"/>
    <w:multiLevelType w:val="hybridMultilevel"/>
    <w:tmpl w:val="9B86D8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CA5E33"/>
    <w:multiLevelType w:val="hybridMultilevel"/>
    <w:tmpl w:val="2B2A6C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69295">
    <w:abstractNumId w:val="11"/>
  </w:num>
  <w:num w:numId="2" w16cid:durableId="363557017">
    <w:abstractNumId w:val="15"/>
  </w:num>
  <w:num w:numId="3" w16cid:durableId="1130172016">
    <w:abstractNumId w:val="8"/>
  </w:num>
  <w:num w:numId="4" w16cid:durableId="1021589577">
    <w:abstractNumId w:val="3"/>
  </w:num>
  <w:num w:numId="5" w16cid:durableId="409430050">
    <w:abstractNumId w:val="2"/>
  </w:num>
  <w:num w:numId="6" w16cid:durableId="1529180872">
    <w:abstractNumId w:val="1"/>
  </w:num>
  <w:num w:numId="7" w16cid:durableId="1513030893">
    <w:abstractNumId w:val="0"/>
  </w:num>
  <w:num w:numId="8" w16cid:durableId="971328197">
    <w:abstractNumId w:val="9"/>
  </w:num>
  <w:num w:numId="9" w16cid:durableId="1934898160">
    <w:abstractNumId w:val="7"/>
  </w:num>
  <w:num w:numId="10" w16cid:durableId="1939630951">
    <w:abstractNumId w:val="6"/>
  </w:num>
  <w:num w:numId="11" w16cid:durableId="1406218127">
    <w:abstractNumId w:val="5"/>
  </w:num>
  <w:num w:numId="12" w16cid:durableId="691423422">
    <w:abstractNumId w:val="4"/>
  </w:num>
  <w:num w:numId="13" w16cid:durableId="543369555">
    <w:abstractNumId w:val="14"/>
  </w:num>
  <w:num w:numId="14" w16cid:durableId="1678463982">
    <w:abstractNumId w:val="13"/>
  </w:num>
  <w:num w:numId="15" w16cid:durableId="1332878261">
    <w:abstractNumId w:val="12"/>
  </w:num>
  <w:num w:numId="16" w16cid:durableId="1522545366">
    <w:abstractNumId w:val="16"/>
  </w:num>
  <w:num w:numId="17" w16cid:durableId="2042985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61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05CB"/>
    <w:rsid w:val="001B2ABD"/>
    <w:rsid w:val="001E0391"/>
    <w:rsid w:val="001E1759"/>
    <w:rsid w:val="001F1ECC"/>
    <w:rsid w:val="002400EB"/>
    <w:rsid w:val="00256CF7"/>
    <w:rsid w:val="00281FD5"/>
    <w:rsid w:val="002D3CA3"/>
    <w:rsid w:val="002D3E23"/>
    <w:rsid w:val="0030481B"/>
    <w:rsid w:val="003156FC"/>
    <w:rsid w:val="003254B5"/>
    <w:rsid w:val="0037121F"/>
    <w:rsid w:val="003A6B7D"/>
    <w:rsid w:val="003B06CA"/>
    <w:rsid w:val="003C563F"/>
    <w:rsid w:val="004071FC"/>
    <w:rsid w:val="004142CD"/>
    <w:rsid w:val="004232FA"/>
    <w:rsid w:val="00445947"/>
    <w:rsid w:val="004813B3"/>
    <w:rsid w:val="00496591"/>
    <w:rsid w:val="004C63E4"/>
    <w:rsid w:val="004D3011"/>
    <w:rsid w:val="004E6680"/>
    <w:rsid w:val="005262AC"/>
    <w:rsid w:val="005E39D5"/>
    <w:rsid w:val="00600670"/>
    <w:rsid w:val="0062123A"/>
    <w:rsid w:val="00646E75"/>
    <w:rsid w:val="006771D0"/>
    <w:rsid w:val="00715FCB"/>
    <w:rsid w:val="00743101"/>
    <w:rsid w:val="007561B1"/>
    <w:rsid w:val="007775E1"/>
    <w:rsid w:val="007867A0"/>
    <w:rsid w:val="007927F5"/>
    <w:rsid w:val="00792EAB"/>
    <w:rsid w:val="00802CA0"/>
    <w:rsid w:val="008118CB"/>
    <w:rsid w:val="008F2702"/>
    <w:rsid w:val="008F3B10"/>
    <w:rsid w:val="009260CD"/>
    <w:rsid w:val="00952C25"/>
    <w:rsid w:val="00980F8C"/>
    <w:rsid w:val="00A17993"/>
    <w:rsid w:val="00A2118D"/>
    <w:rsid w:val="00AD76E2"/>
    <w:rsid w:val="00B20152"/>
    <w:rsid w:val="00B359E4"/>
    <w:rsid w:val="00B57D98"/>
    <w:rsid w:val="00B70850"/>
    <w:rsid w:val="00BF1908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06E4D"/>
    <w:rsid w:val="00E25A26"/>
    <w:rsid w:val="00E4381A"/>
    <w:rsid w:val="00E55D74"/>
    <w:rsid w:val="00F17D8E"/>
    <w:rsid w:val="00F23C27"/>
    <w:rsid w:val="00F60274"/>
    <w:rsid w:val="00F60B61"/>
    <w:rsid w:val="00F77FB9"/>
    <w:rsid w:val="00F8321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EE36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mailto:njassineadrien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EN%20QALF\AppData\Local\Microsoft\Office\16.0\DTS\fr-FR%7b01E0EF53-0377-41B7-8A2F-207F037EC8FD%7d\%7bEBC5E4D8-A553-486B-9905-6F9718CD8144%7dTFf342c465-dd43-45a1-bd10-28181beba3d342c38c7b_win32-b260251650d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5FBE6D02EF423FA3A7C33F406979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D54C56-16A7-43E4-AD6F-5AC20A308766}"/>
      </w:docPartPr>
      <w:docPartBody>
        <w:p w:rsidR="00F30DE2" w:rsidRDefault="00000000">
          <w:pPr>
            <w:pStyle w:val="4D5FBE6D02EF423FA3A7C33F4069795A"/>
          </w:pPr>
          <w:r w:rsidRPr="008F2702">
            <w:rPr>
              <w:lang w:bidi="fr-FR"/>
            </w:rPr>
            <w:t>Profil</w:t>
          </w:r>
        </w:p>
      </w:docPartBody>
    </w:docPart>
    <w:docPart>
      <w:docPartPr>
        <w:name w:val="95F01E28A4244286BF14C7749CD1CB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647A1F-043E-4AD1-8DD3-4A297D9364E4}"/>
      </w:docPartPr>
      <w:docPartBody>
        <w:p w:rsidR="00F30DE2" w:rsidRDefault="00000000">
          <w:pPr>
            <w:pStyle w:val="95F01E28A4244286BF14C7749CD1CB26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ACCF86CBC8C842C8810D471782FCAC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F4D5C4-31EE-45A4-9A34-5A93B971D42F}"/>
      </w:docPartPr>
      <w:docPartBody>
        <w:p w:rsidR="00F30DE2" w:rsidRDefault="00000000">
          <w:pPr>
            <w:pStyle w:val="ACCF86CBC8C842C8810D471782FCAC3A"/>
          </w:pPr>
          <w:r w:rsidRPr="008F2702">
            <w:rPr>
              <w:lang w:bidi="fr-FR"/>
            </w:rPr>
            <w:t>Loisirs</w:t>
          </w:r>
        </w:p>
      </w:docPartBody>
    </w:docPart>
    <w:docPart>
      <w:docPartPr>
        <w:name w:val="F91F9178453844E0BAE3027CF39C90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687C47-0752-4CAE-B3D5-D7C290857914}"/>
      </w:docPartPr>
      <w:docPartBody>
        <w:p w:rsidR="00F30DE2" w:rsidRDefault="00000000">
          <w:pPr>
            <w:pStyle w:val="F91F9178453844E0BAE3027CF39C90DC"/>
          </w:pPr>
          <w:r w:rsidRPr="008F2702">
            <w:rPr>
              <w:lang w:bidi="fr-FR"/>
            </w:rPr>
            <w:t>FORMATION</w:t>
          </w:r>
        </w:p>
      </w:docPartBody>
    </w:docPart>
    <w:docPart>
      <w:docPartPr>
        <w:name w:val="680CACF79FB74F88B32F7502F6217D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D3B242-7666-4929-9DCA-248593DDF182}"/>
      </w:docPartPr>
      <w:docPartBody>
        <w:p w:rsidR="00F30DE2" w:rsidRDefault="00000000">
          <w:pPr>
            <w:pStyle w:val="680CACF79FB74F88B32F7502F6217D08"/>
          </w:pPr>
          <w:r w:rsidRPr="008F2702">
            <w:rPr>
              <w:lang w:bidi="fr-FR"/>
            </w:rPr>
            <w:t>PARCOURS PROFESSIONNEL</w:t>
          </w:r>
        </w:p>
      </w:docPartBody>
    </w:docPart>
    <w:docPart>
      <w:docPartPr>
        <w:name w:val="4A84FF0E105A4071BCE0136284F478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C9D883-FD1D-4D28-89A7-73513B9B67C9}"/>
      </w:docPartPr>
      <w:docPartBody>
        <w:p w:rsidR="00F30DE2" w:rsidRDefault="00000000">
          <w:pPr>
            <w:pStyle w:val="4A84FF0E105A4071BCE0136284F478B5"/>
          </w:pPr>
          <w:r w:rsidRPr="008F2702">
            <w:rPr>
              <w:rStyle w:val="Titre2Car"/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FD"/>
    <w:rsid w:val="004330F9"/>
    <w:rsid w:val="004E6680"/>
    <w:rsid w:val="005454FD"/>
    <w:rsid w:val="00980F8C"/>
    <w:rsid w:val="00F3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3B28F20DA654ED98BD015EE14A09594">
    <w:name w:val="73B28F20DA654ED98BD015EE14A09594"/>
  </w:style>
  <w:style w:type="paragraph" w:customStyle="1" w:styleId="A3538D2B20F141F69B02AD53E64C7DA0">
    <w:name w:val="A3538D2B20F141F69B02AD53E64C7DA0"/>
  </w:style>
  <w:style w:type="paragraph" w:customStyle="1" w:styleId="4D5FBE6D02EF423FA3A7C33F4069795A">
    <w:name w:val="4D5FBE6D02EF423FA3A7C33F4069795A"/>
  </w:style>
  <w:style w:type="paragraph" w:customStyle="1" w:styleId="95F01E28A4244286BF14C7749CD1CB26">
    <w:name w:val="95F01E28A4244286BF14C7749CD1CB26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ACCF86CBC8C842C8810D471782FCAC3A">
    <w:name w:val="ACCF86CBC8C842C8810D471782FCAC3A"/>
  </w:style>
  <w:style w:type="paragraph" w:customStyle="1" w:styleId="1C95E5DE6C99439891126EA405FDE6CC">
    <w:name w:val="1C95E5DE6C99439891126EA405FDE6CC"/>
  </w:style>
  <w:style w:type="paragraph" w:customStyle="1" w:styleId="37E89F2797F0413F8C0D211FBF8EBFCF">
    <w:name w:val="37E89F2797F0413F8C0D211FBF8EBFCF"/>
  </w:style>
  <w:style w:type="paragraph" w:customStyle="1" w:styleId="71BE0F4C5AB7404598278C7FB3F7F6CA">
    <w:name w:val="71BE0F4C5AB7404598278C7FB3F7F6CA"/>
  </w:style>
  <w:style w:type="paragraph" w:customStyle="1" w:styleId="E64436AD86E14389A03A660454625769">
    <w:name w:val="E64436AD86E14389A03A660454625769"/>
  </w:style>
  <w:style w:type="paragraph" w:customStyle="1" w:styleId="F91F9178453844E0BAE3027CF39C90DC">
    <w:name w:val="F91F9178453844E0BAE3027CF39C90DC"/>
  </w:style>
  <w:style w:type="paragraph" w:customStyle="1" w:styleId="680CACF79FB74F88B32F7502F6217D08">
    <w:name w:val="680CACF79FB74F88B32F7502F6217D08"/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4A84FF0E105A4071BCE0136284F478B5">
    <w:name w:val="4A84FF0E105A4071BCE0136284F478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{EBC5E4D8-A553-486B-9905-6F9718CD8144}TFf342c465-dd43-45a1-bd10-28181beba3d342c38c7b_win32-b260251650d0</Template>
  <TotalTime>0</TotalTime>
  <Pages>1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2026-02-15T05:36:00Z</dcterms:created>
  <dcterms:modified xsi:type="dcterms:W3CDTF">2026-02-15T05:52:00Z</dcterms:modified>
</cp:coreProperties>
</file>